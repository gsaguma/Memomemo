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46ED7" w14:textId="34743F3F" w:rsidR="00A5762E" w:rsidRPr="00201237" w:rsidRDefault="00101C1C" w:rsidP="007C499F">
      <w:pPr>
        <w:pStyle w:val="Ttulo1"/>
        <w:rPr>
          <w:color w:val="auto"/>
          <w:lang w:val="en-GB"/>
        </w:rPr>
      </w:pPr>
      <w:r w:rsidRPr="00201237">
        <w:rPr>
          <w:color w:val="auto"/>
          <w:lang w:val="en-GB"/>
        </w:rPr>
        <w:t>Title in the original language</w:t>
      </w:r>
      <w:r w:rsidR="00487091" w:rsidRPr="00201237">
        <w:rPr>
          <w:color w:val="auto"/>
          <w:lang w:val="en-GB"/>
        </w:rPr>
        <w:t xml:space="preserve"> (</w:t>
      </w:r>
      <w:r w:rsidRPr="00201237">
        <w:rPr>
          <w:color w:val="auto"/>
          <w:lang w:val="en-GB"/>
        </w:rPr>
        <w:t>Style:</w:t>
      </w:r>
      <w:r w:rsidR="002F149C">
        <w:rPr>
          <w:color w:val="auto"/>
          <w:lang w:val="en-GB"/>
        </w:rPr>
        <w:t xml:space="preserve"> </w:t>
      </w:r>
      <w:r w:rsidR="00487091" w:rsidRPr="00201237">
        <w:rPr>
          <w:color w:val="auto"/>
          <w:lang w:val="en-GB"/>
        </w:rPr>
        <w:t>Título1)</w:t>
      </w:r>
    </w:p>
    <w:p w14:paraId="59AD2A2F" w14:textId="77777777" w:rsidR="00024558" w:rsidRPr="00201237" w:rsidRDefault="00101C1C" w:rsidP="007C499F">
      <w:pPr>
        <w:pStyle w:val="Ttulo1"/>
        <w:rPr>
          <w:color w:val="auto"/>
          <w:lang w:val="en-GB"/>
        </w:rPr>
      </w:pPr>
      <w:r w:rsidRPr="00201237">
        <w:rPr>
          <w:color w:val="auto"/>
          <w:lang w:val="en-GB"/>
        </w:rPr>
        <w:t>Title in Spanish</w:t>
      </w:r>
      <w:r w:rsidR="00487091" w:rsidRPr="00201237">
        <w:rPr>
          <w:color w:val="auto"/>
          <w:lang w:val="en-GB"/>
        </w:rPr>
        <w:t xml:space="preserve"> (Título1)</w:t>
      </w:r>
    </w:p>
    <w:p w14:paraId="6338457B" w14:textId="77777777" w:rsidR="00A1377A" w:rsidRPr="00201237" w:rsidRDefault="00101C1C" w:rsidP="007C499F">
      <w:pPr>
        <w:pStyle w:val="Autor"/>
        <w:rPr>
          <w:lang w:val="en-GB"/>
        </w:rPr>
      </w:pPr>
      <w:r w:rsidRPr="00201237">
        <w:rPr>
          <w:lang w:val="en-GB"/>
        </w:rPr>
        <w:t>Author</w:t>
      </w:r>
      <w:r w:rsidR="00487091" w:rsidRPr="00201237">
        <w:rPr>
          <w:lang w:val="en-GB"/>
        </w:rPr>
        <w:t xml:space="preserve"> (</w:t>
      </w:r>
      <w:r w:rsidRPr="00201237">
        <w:rPr>
          <w:lang w:val="en-GB"/>
        </w:rPr>
        <w:t>Style</w:t>
      </w:r>
      <w:r w:rsidR="00487091" w:rsidRPr="00201237">
        <w:rPr>
          <w:lang w:val="en-GB"/>
        </w:rPr>
        <w:t>: Autor)</w:t>
      </w:r>
    </w:p>
    <w:p w14:paraId="00CE7BEB" w14:textId="77777777" w:rsidR="008307FE" w:rsidRPr="00201237" w:rsidRDefault="00487091" w:rsidP="004211CF">
      <w:pPr>
        <w:pStyle w:val="EmailyUniversidad"/>
        <w:rPr>
          <w:lang w:val="en-GB"/>
        </w:rPr>
      </w:pPr>
      <w:r w:rsidRPr="00201237">
        <w:rPr>
          <w:lang w:val="en-GB"/>
        </w:rPr>
        <w:t>E</w:t>
      </w:r>
      <w:r w:rsidR="007C499F" w:rsidRPr="00201237">
        <w:rPr>
          <w:lang w:val="en-GB"/>
        </w:rPr>
        <w:t>mail</w:t>
      </w:r>
      <w:r w:rsidRPr="00201237">
        <w:rPr>
          <w:lang w:val="en-GB"/>
        </w:rPr>
        <w:t xml:space="preserve"> (</w:t>
      </w:r>
      <w:r w:rsidR="00101C1C" w:rsidRPr="00201237">
        <w:rPr>
          <w:lang w:val="en-GB"/>
        </w:rPr>
        <w:t>Style</w:t>
      </w:r>
      <w:r w:rsidRPr="00201237">
        <w:rPr>
          <w:lang w:val="en-GB"/>
        </w:rPr>
        <w:t xml:space="preserve">: Email y </w:t>
      </w:r>
      <w:proofErr w:type="spellStart"/>
      <w:r w:rsidRPr="00201237">
        <w:rPr>
          <w:lang w:val="en-GB"/>
        </w:rPr>
        <w:t>universidad</w:t>
      </w:r>
      <w:proofErr w:type="spellEnd"/>
      <w:r w:rsidRPr="00201237">
        <w:rPr>
          <w:lang w:val="en-GB"/>
        </w:rPr>
        <w:t>)</w:t>
      </w:r>
    </w:p>
    <w:p w14:paraId="0C749FFF" w14:textId="77777777" w:rsidR="008307FE" w:rsidRPr="00201237" w:rsidRDefault="00101C1C" w:rsidP="007C499F">
      <w:pPr>
        <w:pStyle w:val="EmailyUniversidad"/>
        <w:rPr>
          <w:lang w:val="en-GB"/>
        </w:rPr>
      </w:pPr>
      <w:r w:rsidRPr="00201237">
        <w:rPr>
          <w:lang w:val="en-GB"/>
        </w:rPr>
        <w:t>University</w:t>
      </w:r>
    </w:p>
    <w:p w14:paraId="712AA0E6" w14:textId="77777777" w:rsidR="00A1377A" w:rsidRPr="00201237" w:rsidRDefault="00A1377A" w:rsidP="00AF77FE">
      <w:pPr>
        <w:spacing w:after="0"/>
        <w:jc w:val="right"/>
        <w:rPr>
          <w:rFonts w:cs="Arial"/>
          <w:sz w:val="18"/>
          <w:szCs w:val="18"/>
          <w:lang w:val="en-GB"/>
        </w:rPr>
      </w:pPr>
    </w:p>
    <w:p w14:paraId="0B6B83CB" w14:textId="77777777" w:rsidR="008307FE" w:rsidRPr="00201237" w:rsidRDefault="00C40742" w:rsidP="00074E9D">
      <w:pPr>
        <w:spacing w:after="0"/>
        <w:ind w:firstLine="0"/>
        <w:rPr>
          <w:rFonts w:cs="Arial"/>
          <w:sz w:val="18"/>
          <w:szCs w:val="18"/>
          <w:lang w:val="en-GB"/>
        </w:rPr>
      </w:pPr>
      <w:r w:rsidRPr="00C40742">
        <w:rPr>
          <w:rFonts w:cs="Arial"/>
          <w:sz w:val="18"/>
          <w:szCs w:val="18"/>
          <w:lang w:val="en-GB"/>
        </w:rPr>
        <w:t xml:space="preserve">Date of </w:t>
      </w:r>
      <w:r>
        <w:rPr>
          <w:rFonts w:cs="Arial"/>
          <w:sz w:val="18"/>
          <w:szCs w:val="18"/>
          <w:lang w:val="en-GB"/>
        </w:rPr>
        <w:t>reception</w:t>
      </w:r>
      <w:r w:rsidR="00F57E35" w:rsidRPr="00201237">
        <w:rPr>
          <w:rFonts w:cs="Arial"/>
          <w:sz w:val="18"/>
          <w:szCs w:val="18"/>
          <w:lang w:val="en-GB"/>
        </w:rPr>
        <w:t xml:space="preserve">: </w:t>
      </w:r>
      <w:r w:rsidR="007C499F" w:rsidRPr="00201237">
        <w:rPr>
          <w:rFonts w:cs="Arial"/>
          <w:sz w:val="18"/>
          <w:szCs w:val="18"/>
          <w:lang w:val="en-GB"/>
        </w:rPr>
        <w:t>XXXXX</w:t>
      </w:r>
    </w:p>
    <w:p w14:paraId="36ABB1BA" w14:textId="77777777" w:rsidR="008307FE" w:rsidRPr="00201237" w:rsidRDefault="00C40742" w:rsidP="00074E9D">
      <w:pPr>
        <w:spacing w:after="0"/>
        <w:ind w:firstLine="0"/>
        <w:rPr>
          <w:rFonts w:cs="Arial"/>
          <w:sz w:val="18"/>
          <w:szCs w:val="18"/>
          <w:lang w:val="en-GB"/>
        </w:rPr>
      </w:pPr>
      <w:r w:rsidRPr="00C40742">
        <w:rPr>
          <w:rFonts w:cs="Arial"/>
          <w:sz w:val="18"/>
          <w:szCs w:val="18"/>
          <w:lang w:val="en-GB"/>
        </w:rPr>
        <w:t>Date of acceptance</w:t>
      </w:r>
      <w:r w:rsidR="008307FE" w:rsidRPr="00201237">
        <w:rPr>
          <w:rFonts w:cs="Arial"/>
          <w:sz w:val="18"/>
          <w:szCs w:val="18"/>
          <w:lang w:val="en-GB"/>
        </w:rPr>
        <w:t xml:space="preserve">: </w:t>
      </w:r>
      <w:r w:rsidR="007C499F" w:rsidRPr="00201237">
        <w:rPr>
          <w:rFonts w:cs="Arial"/>
          <w:sz w:val="18"/>
          <w:szCs w:val="18"/>
          <w:lang w:val="en-GB"/>
        </w:rPr>
        <w:t>XXXXXXXXX</w:t>
      </w:r>
    </w:p>
    <w:p w14:paraId="73CE0223" w14:textId="77777777" w:rsidR="009C6A1A" w:rsidRPr="00201237" w:rsidRDefault="009C6A1A" w:rsidP="00AF77FE">
      <w:pPr>
        <w:spacing w:after="0"/>
        <w:rPr>
          <w:rFonts w:ascii="Times New Roman" w:hAnsi="Times New Roman" w:cs="Times New Roman"/>
          <w:sz w:val="24"/>
          <w:szCs w:val="24"/>
          <w:lang w:val="en-GB"/>
        </w:rPr>
      </w:pPr>
    </w:p>
    <w:p w14:paraId="4134E330" w14:textId="519E5509" w:rsidR="00CD1609" w:rsidRPr="00201237" w:rsidRDefault="00101C1C" w:rsidP="00CD1609">
      <w:pPr>
        <w:pStyle w:val="ResumenAbstract"/>
        <w:rPr>
          <w:lang w:val="en-GB"/>
        </w:rPr>
      </w:pPr>
      <w:r w:rsidRPr="00201237">
        <w:rPr>
          <w:b/>
          <w:lang w:val="en-GB"/>
        </w:rPr>
        <w:t>Abstract</w:t>
      </w:r>
      <w:r w:rsidR="007C486D" w:rsidRPr="00201237">
        <w:rPr>
          <w:lang w:val="en-GB"/>
        </w:rPr>
        <w:t>:</w:t>
      </w:r>
      <w:r w:rsidR="007C499F" w:rsidRPr="00201237">
        <w:rPr>
          <w:lang w:val="en-GB"/>
        </w:rPr>
        <w:t xml:space="preserve"> </w:t>
      </w:r>
      <w:r w:rsidR="00487091" w:rsidRPr="00201237">
        <w:rPr>
          <w:lang w:val="en-GB"/>
        </w:rPr>
        <w:t>(</w:t>
      </w:r>
      <w:r w:rsidRPr="00201237">
        <w:rPr>
          <w:lang w:val="en-GB"/>
        </w:rPr>
        <w:t>Style</w:t>
      </w:r>
      <w:r w:rsidR="00487091" w:rsidRPr="00201237">
        <w:rPr>
          <w:lang w:val="en-GB"/>
        </w:rPr>
        <w:t xml:space="preserve">: </w:t>
      </w:r>
      <w:bookmarkStart w:id="0" w:name="_Hlk124160325"/>
      <w:r w:rsidR="00487091" w:rsidRPr="00201237">
        <w:rPr>
          <w:lang w:val="en-GB"/>
        </w:rPr>
        <w:t>Resumen_Abstract</w:t>
      </w:r>
      <w:bookmarkEnd w:id="0"/>
      <w:r w:rsidR="00487091" w:rsidRPr="00201237">
        <w:rPr>
          <w:lang w:val="en-GB"/>
        </w:rPr>
        <w:t xml:space="preserve">) </w:t>
      </w:r>
      <w:r w:rsidRPr="00201237">
        <w:rPr>
          <w:lang w:val="en-GB"/>
        </w:rPr>
        <w:t xml:space="preserve">The word </w:t>
      </w:r>
      <w:r w:rsidRPr="003A52B8">
        <w:rPr>
          <w:rStyle w:val="nfasis"/>
          <w:i w:val="0"/>
          <w:iCs w:val="0"/>
          <w:lang w:val="en-GB"/>
        </w:rPr>
        <w:t>Abstract</w:t>
      </w:r>
      <w:r w:rsidRPr="00201237">
        <w:rPr>
          <w:lang w:val="en-GB"/>
        </w:rPr>
        <w:t xml:space="preserve"> will be in Arial (</w:t>
      </w:r>
      <w:r w:rsidR="00C821A9">
        <w:rPr>
          <w:rStyle w:val="Textoennegrita"/>
          <w:lang w:val="en-GB"/>
        </w:rPr>
        <w:t>bold</w:t>
      </w:r>
      <w:r w:rsidRPr="00201237">
        <w:rPr>
          <w:lang w:val="en-GB"/>
        </w:rPr>
        <w:t>) size 10. The first summary will be written in English if the original language is English, containing between 200 and 300 words, in Arial size 10. In the style sheet, it appears under the name “Resumen_Abstract.” The summary is a synthesis of the paper, so it must include information from all its sections, such as objectives, methodology, and results (</w:t>
      </w:r>
      <w:proofErr w:type="spellStart"/>
      <w:r w:rsidRPr="00201237">
        <w:rPr>
          <w:lang w:val="en-GB"/>
        </w:rPr>
        <w:t>IMRaD</w:t>
      </w:r>
      <w:proofErr w:type="spellEnd"/>
      <w:r w:rsidRPr="00201237">
        <w:rPr>
          <w:lang w:val="en-GB"/>
        </w:rPr>
        <w:t xml:space="preserve"> format).</w:t>
      </w:r>
    </w:p>
    <w:p w14:paraId="24FC86A0" w14:textId="77777777" w:rsidR="00101C1C" w:rsidRPr="00201237" w:rsidRDefault="00101C1C" w:rsidP="00CD1609">
      <w:pPr>
        <w:pStyle w:val="ResumenAbstract"/>
        <w:rPr>
          <w:lang w:val="en-GB"/>
        </w:rPr>
      </w:pPr>
    </w:p>
    <w:p w14:paraId="06C567F8" w14:textId="77777777" w:rsidR="00CD1609" w:rsidRPr="00201237" w:rsidRDefault="00CD1609" w:rsidP="00CD1609">
      <w:pPr>
        <w:pStyle w:val="ResumenAbstract"/>
        <w:rPr>
          <w:lang w:val="en-GB"/>
        </w:rPr>
      </w:pPr>
      <w:r w:rsidRPr="00201237">
        <w:rPr>
          <w:lang w:val="en-GB"/>
        </w:rPr>
        <w:t xml:space="preserve">Abstract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roofErr w:type="spellStart"/>
      <w:r w:rsidRPr="00201237">
        <w:rPr>
          <w:lang w:val="en-GB"/>
        </w:rPr>
        <w:t>abstract</w:t>
      </w:r>
      <w:proofErr w:type="spellEnd"/>
      <w:r w:rsidRPr="00201237">
        <w:rPr>
          <w:lang w:val="en-GB"/>
        </w:rPr>
        <w:t xml:space="preserve"> </w:t>
      </w:r>
    </w:p>
    <w:p w14:paraId="5E323F47" w14:textId="77777777" w:rsidR="00D970D5" w:rsidRPr="00201237" w:rsidRDefault="00D970D5" w:rsidP="00AF77FE">
      <w:pPr>
        <w:spacing w:after="0"/>
        <w:rPr>
          <w:rFonts w:cs="Arial"/>
          <w:szCs w:val="20"/>
          <w:lang w:val="en-GB"/>
        </w:rPr>
      </w:pPr>
    </w:p>
    <w:p w14:paraId="48B26ABF" w14:textId="77777777" w:rsidR="008B5432" w:rsidRPr="00201237" w:rsidRDefault="00101C1C" w:rsidP="007C499F">
      <w:pPr>
        <w:pStyle w:val="ResumenAbstract"/>
        <w:rPr>
          <w:lang w:val="en-GB"/>
        </w:rPr>
      </w:pPr>
      <w:r w:rsidRPr="00201237">
        <w:rPr>
          <w:b/>
          <w:lang w:val="en-GB"/>
        </w:rPr>
        <w:t>Keywords</w:t>
      </w:r>
      <w:r w:rsidR="00795983" w:rsidRPr="00201237">
        <w:rPr>
          <w:lang w:val="en-GB"/>
        </w:rPr>
        <w:t xml:space="preserve">: </w:t>
      </w:r>
      <w:r w:rsidR="00487091" w:rsidRPr="00201237">
        <w:rPr>
          <w:lang w:val="en-GB"/>
        </w:rPr>
        <w:t>(</w:t>
      </w:r>
      <w:r w:rsidRPr="00201237">
        <w:rPr>
          <w:lang w:val="en-GB"/>
        </w:rPr>
        <w:t>Style</w:t>
      </w:r>
      <w:r w:rsidR="00487091" w:rsidRPr="00201237">
        <w:rPr>
          <w:lang w:val="en-GB"/>
        </w:rPr>
        <w:t xml:space="preserve">: Resumen_Abstract) </w:t>
      </w:r>
      <w:r w:rsidRPr="00201237">
        <w:rPr>
          <w:lang w:val="en-GB"/>
        </w:rPr>
        <w:t>5 keywords separated by commas. Each keyword begins with a capital letter, and there is no final period. Please avoid matching the keywords with the terms in the title.</w:t>
      </w:r>
      <w:r w:rsidR="00270E3E" w:rsidRPr="00201237">
        <w:rPr>
          <w:lang w:val="en-GB"/>
        </w:rPr>
        <w:t xml:space="preserve"> </w:t>
      </w:r>
    </w:p>
    <w:p w14:paraId="7FB60710" w14:textId="77777777" w:rsidR="00D970D5" w:rsidRPr="00201237" w:rsidRDefault="00D970D5" w:rsidP="00AF77FE">
      <w:pPr>
        <w:spacing w:after="0"/>
        <w:rPr>
          <w:rFonts w:cs="Arial"/>
          <w:szCs w:val="20"/>
          <w:lang w:val="en-GB"/>
        </w:rPr>
      </w:pPr>
    </w:p>
    <w:p w14:paraId="0539DD50" w14:textId="42310BB7" w:rsidR="00CD1609" w:rsidRPr="00201237" w:rsidRDefault="00101C1C" w:rsidP="00305CCC">
      <w:pPr>
        <w:pStyle w:val="ResumenAbstract"/>
        <w:rPr>
          <w:lang w:val="en-GB"/>
        </w:rPr>
      </w:pPr>
      <w:proofErr w:type="spellStart"/>
      <w:r w:rsidRPr="00201237">
        <w:rPr>
          <w:b/>
          <w:lang w:val="en-GB"/>
        </w:rPr>
        <w:t>Resumen</w:t>
      </w:r>
      <w:proofErr w:type="spellEnd"/>
      <w:r w:rsidR="007C486D" w:rsidRPr="00201237">
        <w:rPr>
          <w:lang w:val="en-GB"/>
        </w:rPr>
        <w:t xml:space="preserve">: </w:t>
      </w:r>
      <w:r w:rsidR="00487091" w:rsidRPr="00201237">
        <w:rPr>
          <w:lang w:val="en-GB"/>
        </w:rPr>
        <w:t>(</w:t>
      </w:r>
      <w:r w:rsidRPr="00201237">
        <w:rPr>
          <w:lang w:val="en-GB"/>
        </w:rPr>
        <w:t>Style</w:t>
      </w:r>
      <w:r w:rsidR="00487091" w:rsidRPr="00201237">
        <w:rPr>
          <w:lang w:val="en-GB"/>
        </w:rPr>
        <w:t xml:space="preserve">: Resumen_Abstract) </w:t>
      </w:r>
      <w:r w:rsidRPr="00201237">
        <w:rPr>
          <w:lang w:val="en-GB"/>
        </w:rPr>
        <w:t xml:space="preserve">The word </w:t>
      </w:r>
      <w:proofErr w:type="spellStart"/>
      <w:r w:rsidRPr="003A52B8">
        <w:rPr>
          <w:rStyle w:val="nfasis"/>
          <w:i w:val="0"/>
          <w:iCs w:val="0"/>
          <w:lang w:val="en-GB"/>
        </w:rPr>
        <w:t>Resumen</w:t>
      </w:r>
      <w:proofErr w:type="spellEnd"/>
      <w:r w:rsidRPr="00201237">
        <w:rPr>
          <w:lang w:val="en-GB"/>
        </w:rPr>
        <w:t xml:space="preserve"> will be in Arial (</w:t>
      </w:r>
      <w:r w:rsidR="00C821A9">
        <w:rPr>
          <w:rStyle w:val="Textoennegrita"/>
          <w:lang w:val="en-GB"/>
        </w:rPr>
        <w:t>bold</w:t>
      </w:r>
      <w:r w:rsidRPr="00201237">
        <w:rPr>
          <w:lang w:val="en-GB"/>
        </w:rPr>
        <w:t>) size 10. The second abstract will be written in Spanish (if the original language is English), containing between 200 and 300 words, in Arial size 10. In the style sheet, it appears under the name “Resumen_Abstract.”</w:t>
      </w:r>
    </w:p>
    <w:p w14:paraId="17EBFA24" w14:textId="77777777" w:rsidR="00CD1609" w:rsidRPr="00201237" w:rsidRDefault="00CD1609" w:rsidP="00305CCC">
      <w:pPr>
        <w:pStyle w:val="ResumenAbstract"/>
        <w:rPr>
          <w:lang w:val="en-GB"/>
        </w:rPr>
      </w:pPr>
    </w:p>
    <w:p w14:paraId="52E7F3C5" w14:textId="77777777" w:rsidR="00940DC5" w:rsidRPr="00201237" w:rsidRDefault="00CD1609" w:rsidP="00305CCC">
      <w:pPr>
        <w:pStyle w:val="ResumenAbstract"/>
        <w:rPr>
          <w:lang w:val="en-GB"/>
        </w:rPr>
      </w:pPr>
      <w:r w:rsidRPr="00201237">
        <w:rPr>
          <w:lang w:val="en-GB"/>
        </w:rPr>
        <w:t>A</w:t>
      </w:r>
      <w:r w:rsidR="007C499F" w:rsidRPr="00201237">
        <w:rPr>
          <w:lang w:val="en-GB"/>
        </w:rPr>
        <w:t xml:space="preserve">bstract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roofErr w:type="spellStart"/>
      <w:r w:rsidR="007C499F" w:rsidRPr="00201237">
        <w:rPr>
          <w:lang w:val="en-GB"/>
        </w:rPr>
        <w:t>abstract</w:t>
      </w:r>
      <w:proofErr w:type="spellEnd"/>
      <w:r w:rsidR="007C499F" w:rsidRPr="00201237">
        <w:rPr>
          <w:lang w:val="en-GB"/>
        </w:rPr>
        <w:t xml:space="preserve"> </w:t>
      </w:r>
    </w:p>
    <w:p w14:paraId="277FAB5A" w14:textId="77777777" w:rsidR="00D970D5" w:rsidRPr="00201237" w:rsidRDefault="00D970D5" w:rsidP="00AF77FE">
      <w:pPr>
        <w:spacing w:after="0"/>
        <w:rPr>
          <w:rFonts w:cs="Arial"/>
          <w:szCs w:val="20"/>
          <w:lang w:val="en-GB"/>
        </w:rPr>
      </w:pPr>
    </w:p>
    <w:p w14:paraId="67DD6CEA" w14:textId="77777777" w:rsidR="004E177F" w:rsidRPr="00201237" w:rsidRDefault="00940DC5" w:rsidP="00305CCC">
      <w:pPr>
        <w:pStyle w:val="ResumenAbstract"/>
        <w:rPr>
          <w:lang w:val="en-GB"/>
        </w:rPr>
      </w:pPr>
      <w:r w:rsidRPr="00201237">
        <w:rPr>
          <w:b/>
          <w:lang w:val="en-GB"/>
        </w:rPr>
        <w:t>Keywords</w:t>
      </w:r>
      <w:r w:rsidRPr="00201237">
        <w:rPr>
          <w:lang w:val="en-GB"/>
        </w:rPr>
        <w:t xml:space="preserve">: </w:t>
      </w:r>
      <w:r w:rsidR="00487091" w:rsidRPr="00201237">
        <w:rPr>
          <w:lang w:val="en-GB"/>
        </w:rPr>
        <w:t>(</w:t>
      </w:r>
      <w:r w:rsidR="00101C1C" w:rsidRPr="00201237">
        <w:rPr>
          <w:lang w:val="en-GB"/>
        </w:rPr>
        <w:t>Style</w:t>
      </w:r>
      <w:r w:rsidR="00487091" w:rsidRPr="00201237">
        <w:rPr>
          <w:lang w:val="en-GB"/>
        </w:rPr>
        <w:t xml:space="preserve">: Resumen_Abstract) </w:t>
      </w:r>
      <w:r w:rsidR="00101C1C" w:rsidRPr="00201237">
        <w:rPr>
          <w:lang w:val="en-GB"/>
        </w:rPr>
        <w:t>5 keywords separated by commas. Each keyword begins with a capital letter, and there is no final period. Please avoid matching the keywords with the terms in the title.</w:t>
      </w:r>
    </w:p>
    <w:p w14:paraId="34A84951" w14:textId="584BAF1A" w:rsidR="007D7F65" w:rsidRPr="00201237" w:rsidRDefault="00C821A9" w:rsidP="00305CCC">
      <w:pPr>
        <w:pStyle w:val="Ttulo2"/>
        <w:numPr>
          <w:ilvl w:val="0"/>
          <w:numId w:val="0"/>
        </w:numPr>
        <w:tabs>
          <w:tab w:val="left" w:pos="284"/>
        </w:tabs>
        <w:ind w:left="360" w:hanging="360"/>
        <w:rPr>
          <w:smallCaps w:val="0"/>
          <w:color w:val="auto"/>
          <w:lang w:val="en-GB"/>
        </w:rPr>
      </w:pPr>
      <w:r w:rsidRPr="00201237">
        <w:rPr>
          <w:color w:val="auto"/>
          <w:lang w:val="en-GB"/>
        </w:rPr>
        <w:lastRenderedPageBreak/>
        <w:t>Introduc</w:t>
      </w:r>
      <w:r>
        <w:rPr>
          <w:color w:val="auto"/>
          <w:lang w:val="en-GB"/>
        </w:rPr>
        <w:t>tion</w:t>
      </w:r>
      <w:r w:rsidRPr="00201237">
        <w:rPr>
          <w:color w:val="auto"/>
          <w:lang w:val="en-GB"/>
        </w:rPr>
        <w:t xml:space="preserve"> </w:t>
      </w:r>
      <w:r w:rsidR="00305CCC" w:rsidRPr="00201237">
        <w:rPr>
          <w:color w:val="auto"/>
          <w:lang w:val="en-GB"/>
        </w:rPr>
        <w:t>(</w:t>
      </w:r>
      <w:r w:rsidR="00101C1C" w:rsidRPr="00201237">
        <w:rPr>
          <w:color w:val="auto"/>
          <w:lang w:val="en-GB"/>
        </w:rPr>
        <w:t>Style</w:t>
      </w:r>
      <w:r w:rsidR="00487091" w:rsidRPr="00201237">
        <w:rPr>
          <w:color w:val="auto"/>
          <w:lang w:val="en-GB"/>
        </w:rPr>
        <w:t xml:space="preserve">: </w:t>
      </w:r>
      <w:bookmarkStart w:id="1" w:name="_Hlk124160533"/>
      <w:proofErr w:type="spellStart"/>
      <w:r w:rsidR="00305CCC" w:rsidRPr="00201237">
        <w:rPr>
          <w:color w:val="auto"/>
          <w:lang w:val="en-GB"/>
        </w:rPr>
        <w:t>T</w:t>
      </w:r>
      <w:r w:rsidR="00101C1C" w:rsidRPr="00201237">
        <w:rPr>
          <w:color w:val="auto"/>
          <w:lang w:val="en-GB"/>
        </w:rPr>
        <w:t>í</w:t>
      </w:r>
      <w:r w:rsidR="00305CCC" w:rsidRPr="00201237">
        <w:rPr>
          <w:color w:val="auto"/>
          <w:lang w:val="en-GB"/>
        </w:rPr>
        <w:t>tulo</w:t>
      </w:r>
      <w:proofErr w:type="spellEnd"/>
      <w:r w:rsidR="00305CCC" w:rsidRPr="00201237">
        <w:rPr>
          <w:color w:val="auto"/>
          <w:lang w:val="en-GB"/>
        </w:rPr>
        <w:t xml:space="preserve"> 2 </w:t>
      </w:r>
      <w:bookmarkEnd w:id="1"/>
      <w:r w:rsidR="00F257FA" w:rsidRPr="00201237">
        <w:rPr>
          <w:rFonts w:eastAsiaTheme="minorHAnsi"/>
          <w:color w:val="auto"/>
          <w:lang w:val="en-GB" w:eastAsia="en-US"/>
        </w:rPr>
        <w:t>U</w:t>
      </w:r>
      <w:r w:rsidR="00F257FA">
        <w:rPr>
          <w:rFonts w:eastAsiaTheme="minorHAnsi"/>
          <w:color w:val="auto"/>
          <w:lang w:val="en-GB" w:eastAsia="en-US"/>
        </w:rPr>
        <w:t>nnumbered</w:t>
      </w:r>
      <w:r w:rsidR="00305CCC" w:rsidRPr="00201237">
        <w:rPr>
          <w:color w:val="auto"/>
          <w:lang w:val="en-GB"/>
        </w:rPr>
        <w:t>)</w:t>
      </w:r>
      <w:r w:rsidR="009C6A1A" w:rsidRPr="00201237">
        <w:rPr>
          <w:color w:val="auto"/>
          <w:lang w:val="en-GB"/>
        </w:rPr>
        <w:t xml:space="preserve"> </w:t>
      </w:r>
    </w:p>
    <w:p w14:paraId="37116904" w14:textId="6A896983" w:rsidR="00101C1C" w:rsidRPr="00201237" w:rsidRDefault="00101C1C" w:rsidP="00101C1C">
      <w:pPr>
        <w:rPr>
          <w:lang w:val="en-GB"/>
        </w:rPr>
      </w:pPr>
      <w:r w:rsidRPr="00201237">
        <w:rPr>
          <w:lang w:val="en-GB"/>
        </w:rPr>
        <w:t xml:space="preserve">First-level headings within the </w:t>
      </w:r>
      <w:r w:rsidR="00C821A9">
        <w:rPr>
          <w:lang w:val="en-GB"/>
        </w:rPr>
        <w:t>article</w:t>
      </w:r>
      <w:r w:rsidR="00C821A9" w:rsidRPr="00201237">
        <w:rPr>
          <w:lang w:val="en-GB"/>
        </w:rPr>
        <w:t xml:space="preserve"> </w:t>
      </w:r>
      <w:r w:rsidRPr="00201237">
        <w:rPr>
          <w:lang w:val="en-GB"/>
        </w:rPr>
        <w:t>will be in Arial, 10-point size, in small caps, and justified alignment. In the template’s style sheet, they correspond to the “</w:t>
      </w:r>
      <w:proofErr w:type="spellStart"/>
      <w:r w:rsidRPr="00201237">
        <w:rPr>
          <w:lang w:val="en-GB"/>
        </w:rPr>
        <w:t>Título</w:t>
      </w:r>
      <w:proofErr w:type="spellEnd"/>
      <w:r w:rsidRPr="00201237">
        <w:rPr>
          <w:lang w:val="en-GB"/>
        </w:rPr>
        <w:t xml:space="preserve"> 2” style.</w:t>
      </w:r>
    </w:p>
    <w:p w14:paraId="31F687F5" w14:textId="77777777" w:rsidR="00101C1C" w:rsidRPr="00201237" w:rsidRDefault="00101C1C" w:rsidP="00101C1C">
      <w:pPr>
        <w:rPr>
          <w:lang w:val="en-GB"/>
        </w:rPr>
      </w:pPr>
      <w:r w:rsidRPr="00201237">
        <w:rPr>
          <w:lang w:val="en-GB"/>
        </w:rPr>
        <w:t>The text of the different sections will be written in Arial 10 points, with justified alignment. In the template’s style sheet, it corresponds to the “Normal” style. Page numbering must remain as provided in this template.</w:t>
      </w:r>
    </w:p>
    <w:p w14:paraId="59CAA31C" w14:textId="77777777" w:rsidR="00101C1C" w:rsidRPr="00201237" w:rsidRDefault="00101C1C" w:rsidP="00101C1C">
      <w:pPr>
        <w:rPr>
          <w:lang w:val="en-GB"/>
        </w:rPr>
      </w:pPr>
      <w:r w:rsidRPr="00201237">
        <w:rPr>
          <w:lang w:val="en-GB"/>
        </w:rPr>
        <w:t xml:space="preserve">Some recommendations for writing in </w:t>
      </w:r>
      <w:r w:rsidRPr="00201237">
        <w:rPr>
          <w:b/>
          <w:bCs/>
          <w:lang w:val="en-GB"/>
        </w:rPr>
        <w:t>English</w:t>
      </w:r>
      <w:r w:rsidRPr="00201237">
        <w:rPr>
          <w:lang w:val="en-GB"/>
        </w:rPr>
        <w:t>:</w:t>
      </w:r>
    </w:p>
    <w:p w14:paraId="4DE05298" w14:textId="77777777" w:rsidR="00101C1C" w:rsidRPr="00201237" w:rsidRDefault="00101C1C" w:rsidP="00101C1C">
      <w:pPr>
        <w:pStyle w:val="Prrafodelista"/>
        <w:numPr>
          <w:ilvl w:val="0"/>
          <w:numId w:val="16"/>
        </w:numPr>
        <w:rPr>
          <w:lang w:val="en-GB"/>
        </w:rPr>
      </w:pPr>
      <w:r w:rsidRPr="00201237">
        <w:rPr>
          <w:lang w:val="en-GB"/>
        </w:rPr>
        <w:t>Use British English.</w:t>
      </w:r>
    </w:p>
    <w:p w14:paraId="31CD80DD" w14:textId="34A1A41A" w:rsidR="00101C1C" w:rsidRPr="00201237" w:rsidRDefault="00101C1C" w:rsidP="00101C1C">
      <w:pPr>
        <w:pStyle w:val="Prrafodelista"/>
        <w:numPr>
          <w:ilvl w:val="0"/>
          <w:numId w:val="16"/>
        </w:numPr>
        <w:rPr>
          <w:lang w:val="en-GB"/>
        </w:rPr>
      </w:pPr>
      <w:r w:rsidRPr="00201237">
        <w:rPr>
          <w:lang w:val="en-GB"/>
        </w:rPr>
        <w:t>Footnote references should place the superscript after the quotation mark (</w:t>
      </w:r>
      <w:r w:rsidR="00C821A9">
        <w:rPr>
          <w:lang w:val="en-GB"/>
        </w:rPr>
        <w:t>”</w:t>
      </w:r>
      <w:r w:rsidRPr="00201237">
        <w:rPr>
          <w:lang w:val="en-GB"/>
        </w:rPr>
        <w:t>.1).</w:t>
      </w:r>
    </w:p>
    <w:p w14:paraId="33D56A7D" w14:textId="77777777" w:rsidR="00101C1C" w:rsidRPr="00201237" w:rsidRDefault="00101C1C" w:rsidP="00101C1C">
      <w:pPr>
        <w:pStyle w:val="Prrafodelista"/>
        <w:numPr>
          <w:ilvl w:val="0"/>
          <w:numId w:val="16"/>
        </w:numPr>
        <w:rPr>
          <w:lang w:val="en-GB"/>
        </w:rPr>
      </w:pPr>
      <w:r w:rsidRPr="00201237">
        <w:rPr>
          <w:lang w:val="en-GB"/>
        </w:rPr>
        <w:t xml:space="preserve">Use English quotation marks without spaces </w:t>
      </w:r>
      <w:proofErr w:type="gramStart"/>
      <w:r w:rsidRPr="00201237">
        <w:rPr>
          <w:lang w:val="en-GB"/>
        </w:rPr>
        <w:t>(“ ”</w:t>
      </w:r>
      <w:proofErr w:type="gramEnd"/>
      <w:r w:rsidRPr="00201237">
        <w:rPr>
          <w:lang w:val="en-GB"/>
        </w:rPr>
        <w:t>).</w:t>
      </w:r>
    </w:p>
    <w:p w14:paraId="1D630CD6" w14:textId="77777777" w:rsidR="00101C1C" w:rsidRPr="00201237" w:rsidRDefault="00101C1C" w:rsidP="00101C1C">
      <w:pPr>
        <w:pStyle w:val="Prrafodelista"/>
        <w:numPr>
          <w:ilvl w:val="0"/>
          <w:numId w:val="16"/>
        </w:numPr>
        <w:rPr>
          <w:lang w:val="en-GB"/>
        </w:rPr>
      </w:pPr>
      <w:r w:rsidRPr="00201237">
        <w:rPr>
          <w:lang w:val="en-GB"/>
        </w:rPr>
        <w:t>Use a period for decimals in English, e.g., 0.23.</w:t>
      </w:r>
    </w:p>
    <w:p w14:paraId="7BF035E5" w14:textId="77777777" w:rsidR="000B1801" w:rsidRPr="002A085D" w:rsidRDefault="00101C1C" w:rsidP="00101C1C">
      <w:r w:rsidRPr="002A085D">
        <w:t xml:space="preserve">Normal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p>
    <w:p w14:paraId="49508F52" w14:textId="77777777" w:rsidR="000B1801" w:rsidRPr="00201237" w:rsidRDefault="00C40742" w:rsidP="00305CCC">
      <w:pPr>
        <w:pStyle w:val="Ttulo2"/>
        <w:rPr>
          <w:color w:val="auto"/>
          <w:lang w:val="en-GB"/>
        </w:rPr>
      </w:pPr>
      <w:r>
        <w:rPr>
          <w:color w:val="auto"/>
          <w:lang w:val="en-GB"/>
        </w:rPr>
        <w:t>First-level heading</w:t>
      </w:r>
      <w:r w:rsidR="001E0CF0" w:rsidRPr="00201237">
        <w:rPr>
          <w:color w:val="auto"/>
          <w:lang w:val="en-GB"/>
        </w:rPr>
        <w:t xml:space="preserve">: </w:t>
      </w:r>
      <w:r w:rsidR="00101C1C" w:rsidRPr="00201237">
        <w:rPr>
          <w:color w:val="auto"/>
          <w:lang w:val="en-GB"/>
        </w:rPr>
        <w:t>Style</w:t>
      </w:r>
      <w:r w:rsidR="00487091" w:rsidRPr="00201237">
        <w:rPr>
          <w:color w:val="auto"/>
          <w:lang w:val="en-GB"/>
        </w:rPr>
        <w:t xml:space="preserve">: </w:t>
      </w:r>
      <w:proofErr w:type="spellStart"/>
      <w:r w:rsidR="00305CCC" w:rsidRPr="00201237">
        <w:rPr>
          <w:color w:val="auto"/>
          <w:lang w:val="en-GB"/>
        </w:rPr>
        <w:t>Título</w:t>
      </w:r>
      <w:proofErr w:type="spellEnd"/>
      <w:r w:rsidR="00305CCC" w:rsidRPr="00201237">
        <w:rPr>
          <w:color w:val="auto"/>
          <w:lang w:val="en-GB"/>
        </w:rPr>
        <w:t xml:space="preserve"> 2</w:t>
      </w:r>
    </w:p>
    <w:p w14:paraId="329723D1" w14:textId="77777777" w:rsidR="00305CCC" w:rsidRPr="002A085D" w:rsidRDefault="00305CCC" w:rsidP="00305CCC">
      <w:r w:rsidRPr="002A085D">
        <w:t>Normal</w:t>
      </w:r>
      <w:r w:rsidR="00E55FC4" w:rsidRPr="00201237">
        <w:rPr>
          <w:rStyle w:val="Refdenotaalpie"/>
          <w:lang w:val="en-GB"/>
        </w:rPr>
        <w:footnoteReference w:id="1"/>
      </w:r>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00AB348C" w:rsidRPr="002A085D">
        <w:t>.</w:t>
      </w:r>
    </w:p>
    <w:p w14:paraId="6B45D965" w14:textId="77777777" w:rsidR="000B1801" w:rsidRPr="00201237" w:rsidRDefault="00C40742" w:rsidP="001E0CF0">
      <w:pPr>
        <w:pStyle w:val="Ttulo3"/>
        <w:rPr>
          <w:color w:val="auto"/>
          <w:lang w:val="en-GB"/>
        </w:rPr>
      </w:pPr>
      <w:r>
        <w:rPr>
          <w:color w:val="auto"/>
          <w:lang w:val="en-GB"/>
        </w:rPr>
        <w:t>Second-level heading</w:t>
      </w:r>
      <w:r w:rsidR="001E0CF0" w:rsidRPr="00201237">
        <w:rPr>
          <w:color w:val="auto"/>
          <w:lang w:val="en-GB"/>
        </w:rPr>
        <w:t xml:space="preserve">: </w:t>
      </w:r>
      <w:r w:rsidR="00101C1C" w:rsidRPr="00201237">
        <w:rPr>
          <w:color w:val="auto"/>
          <w:lang w:val="en-GB"/>
        </w:rPr>
        <w:t>Style</w:t>
      </w:r>
      <w:r w:rsidR="00487091" w:rsidRPr="00201237">
        <w:rPr>
          <w:color w:val="auto"/>
          <w:lang w:val="en-GB"/>
        </w:rPr>
        <w:t xml:space="preserve">: </w:t>
      </w:r>
      <w:bookmarkStart w:id="2" w:name="_Hlk124160603"/>
      <w:proofErr w:type="spellStart"/>
      <w:r w:rsidR="00305CCC" w:rsidRPr="00201237">
        <w:rPr>
          <w:color w:val="auto"/>
          <w:lang w:val="en-GB"/>
        </w:rPr>
        <w:t>Título</w:t>
      </w:r>
      <w:proofErr w:type="spellEnd"/>
      <w:r w:rsidR="00305CCC" w:rsidRPr="00201237">
        <w:rPr>
          <w:color w:val="auto"/>
          <w:lang w:val="en-GB"/>
        </w:rPr>
        <w:t xml:space="preserve"> 3</w:t>
      </w:r>
      <w:bookmarkEnd w:id="2"/>
    </w:p>
    <w:p w14:paraId="71B1FB0A" w14:textId="77777777" w:rsidR="00101C1C" w:rsidRPr="00201237" w:rsidRDefault="00101C1C" w:rsidP="00101C1C">
      <w:pPr>
        <w:rPr>
          <w:lang w:val="en-GB"/>
        </w:rPr>
      </w:pPr>
      <w:r w:rsidRPr="00201237">
        <w:rPr>
          <w:lang w:val="en-GB"/>
        </w:rPr>
        <w:t>Second-level headings within the chapter (format 1.1.) will be in Arial (italics), 10-point size, and justified alignment. In the template’s style sheet, they correspond to the “</w:t>
      </w:r>
      <w:proofErr w:type="spellStart"/>
      <w:r w:rsidRPr="00201237">
        <w:rPr>
          <w:lang w:val="en-GB"/>
        </w:rPr>
        <w:t>Título</w:t>
      </w:r>
      <w:proofErr w:type="spellEnd"/>
      <w:r w:rsidRPr="00201237">
        <w:rPr>
          <w:lang w:val="en-GB"/>
        </w:rPr>
        <w:t xml:space="preserve"> 3” style.</w:t>
      </w:r>
    </w:p>
    <w:p w14:paraId="53F89881" w14:textId="5A0E6805" w:rsidR="001E0CF0" w:rsidRPr="00201237" w:rsidRDefault="00101C1C" w:rsidP="00101C1C">
      <w:pPr>
        <w:rPr>
          <w:lang w:val="en-GB"/>
        </w:rPr>
      </w:pPr>
      <w:r w:rsidRPr="00201237">
        <w:rPr>
          <w:lang w:val="en-GB"/>
        </w:rPr>
        <w:t xml:space="preserve">It is recommended to always include some text between sections, i.e., you should not have consecutive section headings without text in between. Likewise, </w:t>
      </w:r>
      <w:r w:rsidR="00201237" w:rsidRPr="00201237">
        <w:rPr>
          <w:lang w:val="en-GB"/>
        </w:rPr>
        <w:t xml:space="preserve">quotations of three lines or fewer will appear within the main text in </w:t>
      </w:r>
      <w:r w:rsidR="00C821A9">
        <w:rPr>
          <w:lang w:val="en-GB"/>
        </w:rPr>
        <w:t>English</w:t>
      </w:r>
      <w:r w:rsidR="00C821A9" w:rsidRPr="00201237">
        <w:rPr>
          <w:lang w:val="en-GB"/>
        </w:rPr>
        <w:t xml:space="preserve"> </w:t>
      </w:r>
      <w:r w:rsidR="00201237" w:rsidRPr="00201237">
        <w:rPr>
          <w:lang w:val="en-GB"/>
        </w:rPr>
        <w:t>quotation marks</w:t>
      </w:r>
      <w:r w:rsidRPr="00201237">
        <w:rPr>
          <w:lang w:val="en-GB"/>
        </w:rPr>
        <w:t>. These are the quotation marks to be used in any case where needed. However, quotations exceeding three lines should appear in Arial, 9-point size, justified alignment, with a 2.54 cm left indent. In the template’s style sheet, these correspond to the “</w:t>
      </w:r>
      <w:proofErr w:type="spellStart"/>
      <w:r w:rsidRPr="00201237">
        <w:rPr>
          <w:lang w:val="en-GB"/>
        </w:rPr>
        <w:t>Citas</w:t>
      </w:r>
      <w:proofErr w:type="spellEnd"/>
      <w:r w:rsidRPr="00201237">
        <w:rPr>
          <w:lang w:val="en-GB"/>
        </w:rPr>
        <w:t>” style:</w:t>
      </w:r>
    </w:p>
    <w:p w14:paraId="02FF8008" w14:textId="77777777" w:rsidR="001E0CF0" w:rsidRPr="00201237" w:rsidRDefault="00201237" w:rsidP="001E0CF0">
      <w:pPr>
        <w:pStyle w:val="Citas"/>
        <w:rPr>
          <w:lang w:val="en-GB"/>
        </w:rPr>
      </w:pPr>
      <w:r w:rsidRPr="00201237">
        <w:rPr>
          <w:lang w:val="en-GB"/>
        </w:rPr>
        <w:t>Literal or direct quotations:</w:t>
      </w:r>
    </w:p>
    <w:p w14:paraId="1EDF6D5A" w14:textId="77777777" w:rsidR="001E0CF0" w:rsidRPr="00201237" w:rsidRDefault="00201237" w:rsidP="001E0CF0">
      <w:pPr>
        <w:pStyle w:val="Citas"/>
        <w:rPr>
          <w:lang w:val="en-GB"/>
        </w:rPr>
      </w:pPr>
      <w:r w:rsidRPr="00201237">
        <w:rPr>
          <w:lang w:val="en-GB"/>
        </w:rPr>
        <w:t xml:space="preserve">These reproduce the material exactly, without changes or additions. The author, year, and page number must be indicated. If the cited </w:t>
      </w:r>
      <w:r w:rsidRPr="00201237">
        <w:rPr>
          <w:lang w:val="en-GB"/>
        </w:rPr>
        <w:lastRenderedPageBreak/>
        <w:t>source has no pagination, then the paragraph number should be used. If the quotation has fewer than 40 words, it is placed in the text body, in quotation marks, and at the end, in parentheses, the reference data are indicated. (Machado, 2010, p. 74)</w:t>
      </w:r>
    </w:p>
    <w:p w14:paraId="7C72E33F" w14:textId="77777777" w:rsidR="001E0CF0" w:rsidRPr="00201237" w:rsidRDefault="00201237" w:rsidP="001E0CF0">
      <w:pPr>
        <w:pStyle w:val="Ttulo4"/>
        <w:rPr>
          <w:color w:val="auto"/>
          <w:lang w:val="en-GB"/>
        </w:rPr>
      </w:pPr>
      <w:r w:rsidRPr="00201237">
        <w:rPr>
          <w:lang w:val="en-GB"/>
        </w:rPr>
        <w:t xml:space="preserve">Third-level heading </w:t>
      </w:r>
      <w:r w:rsidR="001E0CF0" w:rsidRPr="00201237">
        <w:rPr>
          <w:color w:val="auto"/>
          <w:lang w:val="en-GB"/>
        </w:rPr>
        <w:t>(</w:t>
      </w:r>
      <w:r w:rsidR="00101C1C" w:rsidRPr="00201237">
        <w:rPr>
          <w:color w:val="auto"/>
          <w:lang w:val="en-GB"/>
        </w:rPr>
        <w:t>Style</w:t>
      </w:r>
      <w:r w:rsidR="001E0CF0" w:rsidRPr="00201237">
        <w:rPr>
          <w:color w:val="auto"/>
          <w:lang w:val="en-GB"/>
        </w:rPr>
        <w:t xml:space="preserve">: </w:t>
      </w:r>
      <w:proofErr w:type="spellStart"/>
      <w:r w:rsidR="001E0CF0" w:rsidRPr="00201237">
        <w:rPr>
          <w:color w:val="auto"/>
          <w:lang w:val="en-GB"/>
        </w:rPr>
        <w:t>Título</w:t>
      </w:r>
      <w:proofErr w:type="spellEnd"/>
      <w:r w:rsidR="001E0CF0" w:rsidRPr="00201237">
        <w:rPr>
          <w:color w:val="auto"/>
          <w:lang w:val="en-GB"/>
        </w:rPr>
        <w:t xml:space="preserve"> 4)</w:t>
      </w:r>
    </w:p>
    <w:p w14:paraId="5E84D8A7" w14:textId="67D52E4F" w:rsidR="00201237" w:rsidRPr="003A52B8" w:rsidRDefault="00201237" w:rsidP="00B771D1">
      <w:pPr>
        <w:rPr>
          <w:lang w:val="de-DE"/>
        </w:rPr>
      </w:pPr>
      <w:r w:rsidRPr="003A52B8">
        <w:rPr>
          <w:lang w:val="de-DE"/>
        </w:rPr>
        <w:t>Tables will have their title at the bottom using the “</w:t>
      </w:r>
      <w:r w:rsidR="00B771D1" w:rsidRPr="003A52B8">
        <w:rPr>
          <w:lang w:val="de-DE"/>
        </w:rPr>
        <w:t xml:space="preserve">Tabla </w:t>
      </w:r>
      <w:r w:rsidRPr="003A52B8">
        <w:rPr>
          <w:lang w:val="de-DE"/>
        </w:rPr>
        <w:t>título” style, which is Arial (</w:t>
      </w:r>
      <w:r w:rsidR="00B771D1" w:rsidRPr="003A52B8">
        <w:rPr>
          <w:lang w:val="de-DE"/>
        </w:rPr>
        <w:t>bold</w:t>
      </w:r>
      <w:r w:rsidRPr="003A52B8">
        <w:rPr>
          <w:lang w:val="de-DE"/>
        </w:rPr>
        <w:t>) in 9-point size and centered alignment. The source of the data will appear at the bottom in Arial, size 9, and centered alignment</w:t>
      </w:r>
      <w:r w:rsidR="00B771D1" w:rsidRPr="003A52B8">
        <w:rPr>
          <w:lang w:val="de-DE"/>
        </w:rPr>
        <w:t xml:space="preserve"> (style “Tabla fuente”)</w:t>
      </w:r>
      <w:r w:rsidRPr="003A52B8">
        <w:rPr>
          <w:lang w:val="de-DE"/>
        </w:rPr>
        <w:t>. The body text of the table should be in Arial 9-point size (or 8 if necessary). As with equations, we recommend using the Word option (References – Insert title) for table titles, labeling them “Tabla” and numbering them consecutively. Then apply the “Tabla título” style so that it appears as specified.</w:t>
      </w:r>
    </w:p>
    <w:p w14:paraId="297866BF" w14:textId="77777777" w:rsidR="00554897" w:rsidRPr="00201237" w:rsidRDefault="00201237" w:rsidP="00201237">
      <w:pPr>
        <w:rPr>
          <w:lang w:val="en-GB"/>
        </w:rPr>
      </w:pPr>
      <w:r w:rsidRPr="00201237">
        <w:rPr>
          <w:lang w:val="en-GB"/>
        </w:rPr>
        <w:t>It is recommended that charts/graphs be presented in an editable format.</w:t>
      </w:r>
    </w:p>
    <w:p w14:paraId="0B0A6C54" w14:textId="77777777" w:rsidR="00CD1609" w:rsidRPr="00201237" w:rsidRDefault="00CD1609" w:rsidP="00E55FC4">
      <w:pPr>
        <w:keepNext/>
        <w:ind w:firstLine="0"/>
        <w:jc w:val="center"/>
        <w:rPr>
          <w:lang w:val="en-GB"/>
        </w:rPr>
      </w:pPr>
      <w:r w:rsidRPr="00201237">
        <w:rPr>
          <w:noProof/>
          <w:lang w:val="en-GB"/>
        </w:rPr>
        <w:drawing>
          <wp:inline distT="0" distB="0" distL="0" distR="0" wp14:anchorId="788DD1E4" wp14:editId="73BA22D1">
            <wp:extent cx="3706495" cy="3578860"/>
            <wp:effectExtent l="0" t="0" r="8255" b="254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706495" cy="3578860"/>
                    </a:xfrm>
                    <a:prstGeom prst="rect">
                      <a:avLst/>
                    </a:prstGeom>
                    <a:noFill/>
                  </pic:spPr>
                </pic:pic>
              </a:graphicData>
            </a:graphic>
          </wp:inline>
        </w:drawing>
      </w:r>
    </w:p>
    <w:p w14:paraId="29EA9C2C" w14:textId="77777777" w:rsidR="00CD1609" w:rsidRPr="00201237" w:rsidRDefault="00CD1609" w:rsidP="00DE2438">
      <w:pPr>
        <w:pStyle w:val="Imagenttulo"/>
        <w:spacing w:after="0"/>
        <w:rPr>
          <w:lang w:val="en-GB"/>
        </w:rPr>
      </w:pPr>
      <w:r w:rsidRPr="00201237">
        <w:rPr>
          <w:lang w:val="en-GB"/>
        </w:rPr>
        <w:t>Tabl</w:t>
      </w:r>
      <w:r w:rsidR="00201237" w:rsidRPr="00201237">
        <w:rPr>
          <w:lang w:val="en-GB"/>
        </w:rPr>
        <w:t>e</w:t>
      </w:r>
      <w:r w:rsidRPr="00201237">
        <w:rPr>
          <w:lang w:val="en-GB"/>
        </w:rPr>
        <w:t xml:space="preserve"> </w:t>
      </w:r>
      <w:r w:rsidRPr="00201237">
        <w:rPr>
          <w:lang w:val="en-GB"/>
        </w:rPr>
        <w:fldChar w:fldCharType="begin"/>
      </w:r>
      <w:r w:rsidRPr="00201237">
        <w:rPr>
          <w:lang w:val="en-GB"/>
        </w:rPr>
        <w:instrText xml:space="preserve"> SEQ Tabla \* ARABIC </w:instrText>
      </w:r>
      <w:r w:rsidRPr="00201237">
        <w:rPr>
          <w:lang w:val="en-GB"/>
        </w:rPr>
        <w:fldChar w:fldCharType="separate"/>
      </w:r>
      <w:r w:rsidR="002A085D">
        <w:rPr>
          <w:noProof/>
          <w:lang w:val="en-GB"/>
        </w:rPr>
        <w:t>1</w:t>
      </w:r>
      <w:r w:rsidRPr="00201237">
        <w:rPr>
          <w:noProof/>
          <w:lang w:val="en-GB"/>
        </w:rPr>
        <w:fldChar w:fldCharType="end"/>
      </w:r>
      <w:r w:rsidR="000610EA" w:rsidRPr="00201237">
        <w:rPr>
          <w:noProof/>
          <w:lang w:val="en-GB"/>
        </w:rPr>
        <w:t>.</w:t>
      </w:r>
      <w:r w:rsidRPr="00201237">
        <w:rPr>
          <w:lang w:val="en-GB"/>
        </w:rPr>
        <w:t xml:space="preserve"> </w:t>
      </w:r>
      <w:r w:rsidR="00201237" w:rsidRPr="00201237">
        <w:rPr>
          <w:lang w:val="en-GB"/>
        </w:rPr>
        <w:t>Sustainability agenda</w:t>
      </w:r>
    </w:p>
    <w:p w14:paraId="28760CAB" w14:textId="77777777" w:rsidR="00CD1609" w:rsidRPr="00201237" w:rsidRDefault="008002CE" w:rsidP="00DE2438">
      <w:pPr>
        <w:pStyle w:val="Imagenttulo"/>
        <w:spacing w:before="0" w:after="120"/>
        <w:rPr>
          <w:b w:val="0"/>
          <w:lang w:val="en-GB"/>
        </w:rPr>
      </w:pPr>
      <w:r>
        <w:rPr>
          <w:b w:val="0"/>
          <w:lang w:val="en-GB"/>
        </w:rPr>
        <w:lastRenderedPageBreak/>
        <w:t>Source</w:t>
      </w:r>
      <w:r w:rsidR="000610EA" w:rsidRPr="00201237">
        <w:rPr>
          <w:b w:val="0"/>
          <w:lang w:val="en-GB"/>
        </w:rPr>
        <w:t>.</w:t>
      </w:r>
      <w:r w:rsidR="00CD1609" w:rsidRPr="00201237">
        <w:rPr>
          <w:b w:val="0"/>
          <w:lang w:val="en-GB"/>
        </w:rPr>
        <w:t xml:space="preserve"> Edwards (2005)</w:t>
      </w:r>
      <w:r w:rsidR="003846F9" w:rsidRPr="00201237">
        <w:rPr>
          <w:b w:val="0"/>
          <w:lang w:val="en-GB"/>
        </w:rPr>
        <w:t xml:space="preserve"> o </w:t>
      </w:r>
      <w:r w:rsidR="00201237" w:rsidRPr="00201237">
        <w:rPr>
          <w:b w:val="0"/>
          <w:lang w:val="en-GB"/>
        </w:rPr>
        <w:t>Elaborated by the author</w:t>
      </w:r>
    </w:p>
    <w:p w14:paraId="53D0B6F0" w14:textId="5A343AEC" w:rsidR="00201237" w:rsidRPr="00201237" w:rsidRDefault="00201237" w:rsidP="001E0CF0">
      <w:pPr>
        <w:rPr>
          <w:lang w:val="en-GB"/>
        </w:rPr>
      </w:pPr>
      <w:r w:rsidRPr="00201237">
        <w:rPr>
          <w:lang w:val="en-GB"/>
        </w:rPr>
        <w:t>Figures or images will have their title at the bottom using the “</w:t>
      </w:r>
      <w:proofErr w:type="spellStart"/>
      <w:r w:rsidR="008811DD">
        <w:rPr>
          <w:lang w:val="en-GB"/>
        </w:rPr>
        <w:t>Tabla</w:t>
      </w:r>
      <w:proofErr w:type="spellEnd"/>
      <w:r w:rsidR="008811DD" w:rsidRPr="00201237">
        <w:rPr>
          <w:lang w:val="en-GB"/>
        </w:rPr>
        <w:t xml:space="preserve"> </w:t>
      </w:r>
      <w:proofErr w:type="spellStart"/>
      <w:r w:rsidRPr="00201237">
        <w:rPr>
          <w:lang w:val="en-GB"/>
        </w:rPr>
        <w:t>título</w:t>
      </w:r>
      <w:proofErr w:type="spellEnd"/>
      <w:r w:rsidRPr="00201237">
        <w:rPr>
          <w:lang w:val="en-GB"/>
        </w:rPr>
        <w:t>” style, which is Arial (</w:t>
      </w:r>
      <w:r w:rsidR="00C40742">
        <w:rPr>
          <w:rStyle w:val="Textoennegrita"/>
          <w:lang w:val="en-GB"/>
        </w:rPr>
        <w:t>bold</w:t>
      </w:r>
      <w:r w:rsidRPr="00201237">
        <w:rPr>
          <w:lang w:val="en-GB"/>
        </w:rPr>
        <w:t xml:space="preserve">) in 9-point size and </w:t>
      </w:r>
      <w:proofErr w:type="spellStart"/>
      <w:r w:rsidRPr="00201237">
        <w:rPr>
          <w:lang w:val="en-GB"/>
        </w:rPr>
        <w:t>centered</w:t>
      </w:r>
      <w:proofErr w:type="spellEnd"/>
      <w:r w:rsidRPr="00201237">
        <w:rPr>
          <w:lang w:val="en-GB"/>
        </w:rPr>
        <w:t xml:space="preserve"> alignment. The source of the data will appear at the bottom in Arial, size 9, and </w:t>
      </w:r>
      <w:proofErr w:type="spellStart"/>
      <w:r w:rsidRPr="00201237">
        <w:rPr>
          <w:lang w:val="en-GB"/>
        </w:rPr>
        <w:t>centered</w:t>
      </w:r>
      <w:proofErr w:type="spellEnd"/>
      <w:r w:rsidRPr="00201237">
        <w:rPr>
          <w:lang w:val="en-GB"/>
        </w:rPr>
        <w:t xml:space="preserve"> alignment</w:t>
      </w:r>
      <w:r w:rsidR="008811DD">
        <w:rPr>
          <w:lang w:val="en-GB"/>
        </w:rPr>
        <w:t xml:space="preserve"> (style “</w:t>
      </w:r>
      <w:proofErr w:type="spellStart"/>
      <w:r w:rsidR="008811DD">
        <w:rPr>
          <w:lang w:val="en-GB"/>
        </w:rPr>
        <w:t>Tabla</w:t>
      </w:r>
      <w:proofErr w:type="spellEnd"/>
      <w:r w:rsidR="008811DD">
        <w:rPr>
          <w:lang w:val="en-GB"/>
        </w:rPr>
        <w:t xml:space="preserve"> </w:t>
      </w:r>
      <w:proofErr w:type="spellStart"/>
      <w:r w:rsidR="008811DD">
        <w:rPr>
          <w:lang w:val="en-GB"/>
        </w:rPr>
        <w:t>fuente</w:t>
      </w:r>
      <w:proofErr w:type="spellEnd"/>
      <w:r w:rsidR="008811DD">
        <w:rPr>
          <w:lang w:val="en-GB"/>
        </w:rPr>
        <w:t>”)</w:t>
      </w:r>
      <w:r w:rsidRPr="00201237">
        <w:rPr>
          <w:lang w:val="en-GB"/>
        </w:rPr>
        <w:t xml:space="preserve">. The body text of the table should be in Arial 9-point size (or 8 if necessary). The resolution and definition of the images should be appropriate for printing (300 </w:t>
      </w:r>
      <w:r>
        <w:rPr>
          <w:lang w:val="en-GB"/>
        </w:rPr>
        <w:t>pixels</w:t>
      </w:r>
      <w:proofErr w:type="gramStart"/>
      <w:r w:rsidRPr="00201237">
        <w:rPr>
          <w:lang w:val="en-GB"/>
        </w:rPr>
        <w:t>)</w:t>
      </w:r>
      <w:proofErr w:type="gramEnd"/>
      <w:r w:rsidRPr="00201237">
        <w:rPr>
          <w:lang w:val="en-GB"/>
        </w:rPr>
        <w:t xml:space="preserve"> and you must have the rights required for publication if they are not your own. As with equations, we recommend using the Word option (</w:t>
      </w:r>
      <w:r>
        <w:rPr>
          <w:lang w:val="en-GB"/>
        </w:rPr>
        <w:t>References</w:t>
      </w:r>
      <w:r w:rsidRPr="00201237">
        <w:rPr>
          <w:lang w:val="en-GB"/>
        </w:rPr>
        <w:t xml:space="preserve"> – </w:t>
      </w:r>
      <w:r>
        <w:rPr>
          <w:lang w:val="en-GB"/>
        </w:rPr>
        <w:t>Insert</w:t>
      </w:r>
      <w:r w:rsidRPr="00201237">
        <w:rPr>
          <w:lang w:val="en-GB"/>
        </w:rPr>
        <w:t xml:space="preserve"> </w:t>
      </w:r>
      <w:r>
        <w:rPr>
          <w:lang w:val="en-GB"/>
        </w:rPr>
        <w:t>title</w:t>
      </w:r>
      <w:r w:rsidRPr="00201237">
        <w:rPr>
          <w:lang w:val="en-GB"/>
        </w:rPr>
        <w:t xml:space="preserve">) for table titles, </w:t>
      </w:r>
      <w:proofErr w:type="spellStart"/>
      <w:r w:rsidRPr="00201237">
        <w:rPr>
          <w:lang w:val="en-GB"/>
        </w:rPr>
        <w:t>labeling</w:t>
      </w:r>
      <w:proofErr w:type="spellEnd"/>
      <w:r w:rsidRPr="00201237">
        <w:rPr>
          <w:lang w:val="en-GB"/>
        </w:rPr>
        <w:t xml:space="preserve"> them “Tabl</w:t>
      </w:r>
      <w:r>
        <w:rPr>
          <w:lang w:val="en-GB"/>
        </w:rPr>
        <w:t>e</w:t>
      </w:r>
      <w:r w:rsidRPr="00201237">
        <w:rPr>
          <w:lang w:val="en-GB"/>
        </w:rPr>
        <w:t xml:space="preserve">” followed by the chapter number and a period. Then apply the </w:t>
      </w:r>
      <w:r w:rsidR="008811DD">
        <w:rPr>
          <w:lang w:val="en-GB"/>
        </w:rPr>
        <w:t xml:space="preserve">appropriate </w:t>
      </w:r>
      <w:r w:rsidRPr="00201237">
        <w:rPr>
          <w:lang w:val="en-GB"/>
        </w:rPr>
        <w:t>style so that it appears as specified.</w:t>
      </w:r>
    </w:p>
    <w:p w14:paraId="09070595" w14:textId="77777777" w:rsidR="001E0CF0" w:rsidRPr="00201237" w:rsidRDefault="001E0CF0" w:rsidP="00201237">
      <w:pPr>
        <w:ind w:firstLine="0"/>
        <w:rPr>
          <w:lang w:val="en-GB"/>
        </w:rPr>
      </w:pPr>
    </w:p>
    <w:p w14:paraId="6D6DEA49" w14:textId="77777777" w:rsidR="001E0CF0" w:rsidRPr="00201237" w:rsidRDefault="001E0CF0" w:rsidP="001E0CF0">
      <w:pPr>
        <w:ind w:firstLine="0"/>
        <w:jc w:val="center"/>
        <w:rPr>
          <w:lang w:val="en-GB"/>
        </w:rPr>
      </w:pPr>
      <w:r w:rsidRPr="00201237">
        <w:rPr>
          <w:noProof/>
          <w:lang w:val="en-GB"/>
        </w:rPr>
        <w:drawing>
          <wp:inline distT="0" distB="0" distL="0" distR="0" wp14:anchorId="46D6AA08" wp14:editId="3445C35B">
            <wp:extent cx="4319270" cy="1786070"/>
            <wp:effectExtent l="0" t="0" r="5080" b="5080"/>
            <wp:docPr id="6" name="Imagen 2" descr="Al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Ale1"/>
                    <pic:cNvPicPr>
                      <a:picLocks noChangeAspect="1" noChangeArrowheads="1"/>
                    </pic:cNvPicPr>
                  </pic:nvPicPr>
                  <pic:blipFill>
                    <a:blip r:embed="rId12">
                      <a:extLst>
                        <a:ext uri="{28A0092B-C50C-407E-A947-70E740481C1C}">
                          <a14:useLocalDpi xmlns:a14="http://schemas.microsoft.com/office/drawing/2010/main" val="0"/>
                        </a:ext>
                      </a:extLst>
                    </a:blip>
                    <a:srcRect l="856" t="2020" r="870" b="2020"/>
                    <a:stretch>
                      <a:fillRect/>
                    </a:stretch>
                  </pic:blipFill>
                  <pic:spPr bwMode="auto">
                    <a:xfrm>
                      <a:off x="0" y="0"/>
                      <a:ext cx="4319270" cy="1786070"/>
                    </a:xfrm>
                    <a:prstGeom prst="rect">
                      <a:avLst/>
                    </a:prstGeom>
                    <a:noFill/>
                    <a:ln>
                      <a:noFill/>
                    </a:ln>
                  </pic:spPr>
                </pic:pic>
              </a:graphicData>
            </a:graphic>
          </wp:inline>
        </w:drawing>
      </w:r>
    </w:p>
    <w:p w14:paraId="2CC1E576" w14:textId="77777777" w:rsidR="001E0CF0" w:rsidRPr="00201237" w:rsidRDefault="001E0CF0" w:rsidP="00DE2438">
      <w:pPr>
        <w:pStyle w:val="Imagenttulo"/>
        <w:spacing w:after="0"/>
        <w:rPr>
          <w:lang w:val="en-GB"/>
        </w:rPr>
      </w:pPr>
      <w:r w:rsidRPr="00201237">
        <w:rPr>
          <w:lang w:val="en-GB"/>
        </w:rPr>
        <w:t xml:space="preserve">Image 1.1. </w:t>
      </w:r>
      <w:r w:rsidR="00201237" w:rsidRPr="00201237">
        <w:rPr>
          <w:lang w:val="en-GB"/>
        </w:rPr>
        <w:t>When we become Germans</w:t>
      </w:r>
    </w:p>
    <w:p w14:paraId="258CABEC" w14:textId="20C55544" w:rsidR="001E0CF0" w:rsidRPr="00201237" w:rsidRDefault="008002CE" w:rsidP="00DE2438">
      <w:pPr>
        <w:pStyle w:val="Imagenttulo"/>
        <w:spacing w:before="0" w:after="120"/>
        <w:rPr>
          <w:b w:val="0"/>
          <w:lang w:val="en-GB"/>
        </w:rPr>
      </w:pPr>
      <w:r>
        <w:rPr>
          <w:b w:val="0"/>
          <w:lang w:val="en-GB"/>
        </w:rPr>
        <w:t>Source</w:t>
      </w:r>
      <w:r w:rsidR="008811DD">
        <w:rPr>
          <w:b w:val="0"/>
          <w:lang w:val="en-GB"/>
        </w:rPr>
        <w:t>.</w:t>
      </w:r>
      <w:r w:rsidR="001E0CF0" w:rsidRPr="00201237">
        <w:rPr>
          <w:b w:val="0"/>
          <w:lang w:val="en-GB"/>
        </w:rPr>
        <w:t xml:space="preserve"> Edwards (2005)</w:t>
      </w:r>
    </w:p>
    <w:p w14:paraId="20AC3E39" w14:textId="262C631B" w:rsidR="001E0CF0" w:rsidRPr="003A52B8" w:rsidRDefault="00201237" w:rsidP="008811DD">
      <w:pPr>
        <w:rPr>
          <w:lang w:val="en-US"/>
        </w:rPr>
      </w:pPr>
      <w:r w:rsidRPr="003A52B8">
        <w:rPr>
          <w:lang w:val="de-DE"/>
        </w:rPr>
        <w:t xml:space="preserve">If more sections or lists are needed, they should have a left indent and a symbol or letter to enumerate the different items in the list. </w:t>
      </w:r>
      <w:r w:rsidRPr="003A52B8">
        <w:rPr>
          <w:lang w:val="en-US"/>
        </w:rPr>
        <w:t>In the style sheet, there is a style called “</w:t>
      </w:r>
      <w:proofErr w:type="spellStart"/>
      <w:r w:rsidR="008811DD" w:rsidRPr="003A52B8">
        <w:rPr>
          <w:lang w:val="en-US"/>
        </w:rPr>
        <w:t>Viñetas</w:t>
      </w:r>
      <w:proofErr w:type="spellEnd"/>
      <w:r w:rsidRPr="003A52B8">
        <w:rPr>
          <w:lang w:val="en-US"/>
        </w:rPr>
        <w:t>/</w:t>
      </w:r>
      <w:proofErr w:type="spellStart"/>
      <w:r w:rsidR="008811DD" w:rsidRPr="003A52B8">
        <w:rPr>
          <w:lang w:val="en-US"/>
        </w:rPr>
        <w:t>listas</w:t>
      </w:r>
      <w:proofErr w:type="spellEnd"/>
      <w:r w:rsidRPr="003A52B8">
        <w:rPr>
          <w:lang w:val="en-US"/>
        </w:rPr>
        <w:t>” that can be used for this purpose.</w:t>
      </w:r>
    </w:p>
    <w:p w14:paraId="0ADBE11C" w14:textId="77777777" w:rsidR="001E0CF0" w:rsidRPr="00201237" w:rsidRDefault="001E0CF0" w:rsidP="006C2A85">
      <w:pPr>
        <w:pStyle w:val="Prrafodelista"/>
        <w:numPr>
          <w:ilvl w:val="0"/>
          <w:numId w:val="13"/>
        </w:numPr>
        <w:rPr>
          <w:lang w:val="en-GB"/>
        </w:rPr>
      </w:pPr>
      <w:proofErr w:type="spellStart"/>
      <w:r w:rsidRPr="00201237">
        <w:rPr>
          <w:lang w:val="en-GB"/>
        </w:rPr>
        <w:t>Temporibus</w:t>
      </w:r>
      <w:proofErr w:type="spellEnd"/>
      <w:r w:rsidRPr="00201237">
        <w:rPr>
          <w:lang w:val="en-GB"/>
        </w:rPr>
        <w:t xml:space="preserve"> autem </w:t>
      </w:r>
      <w:proofErr w:type="spellStart"/>
      <w:r w:rsidRPr="00201237">
        <w:rPr>
          <w:lang w:val="en-GB"/>
        </w:rPr>
        <w:t>quibusdam</w:t>
      </w:r>
      <w:proofErr w:type="spellEnd"/>
      <w:r w:rsidRPr="00201237">
        <w:rPr>
          <w:lang w:val="en-GB"/>
        </w:rPr>
        <w:t>.</w:t>
      </w:r>
    </w:p>
    <w:p w14:paraId="30579ED4" w14:textId="77777777" w:rsidR="001E0CF0" w:rsidRPr="00201237" w:rsidRDefault="001E0CF0" w:rsidP="006C2A85">
      <w:pPr>
        <w:pStyle w:val="Prrafodelista"/>
        <w:numPr>
          <w:ilvl w:val="0"/>
          <w:numId w:val="13"/>
        </w:numPr>
        <w:rPr>
          <w:lang w:val="en-GB"/>
        </w:rPr>
      </w:pPr>
      <w:r w:rsidRPr="00201237">
        <w:rPr>
          <w:lang w:val="en-GB"/>
        </w:rPr>
        <w:t xml:space="preserve">Et </w:t>
      </w:r>
      <w:proofErr w:type="spellStart"/>
      <w:r w:rsidRPr="00201237">
        <w:rPr>
          <w:lang w:val="en-GB"/>
        </w:rPr>
        <w:t>aut</w:t>
      </w:r>
      <w:proofErr w:type="spellEnd"/>
      <w:r w:rsidRPr="00201237">
        <w:rPr>
          <w:lang w:val="en-GB"/>
        </w:rPr>
        <w:t xml:space="preserve"> </w:t>
      </w:r>
      <w:proofErr w:type="spellStart"/>
      <w:r w:rsidRPr="00201237">
        <w:rPr>
          <w:lang w:val="en-GB"/>
        </w:rPr>
        <w:t>officiis</w:t>
      </w:r>
      <w:proofErr w:type="spellEnd"/>
      <w:r w:rsidRPr="00201237">
        <w:rPr>
          <w:lang w:val="en-GB"/>
        </w:rPr>
        <w:t xml:space="preserve"> </w:t>
      </w:r>
      <w:proofErr w:type="spellStart"/>
      <w:r w:rsidRPr="00201237">
        <w:rPr>
          <w:lang w:val="en-GB"/>
        </w:rPr>
        <w:t>debitis</w:t>
      </w:r>
      <w:proofErr w:type="spellEnd"/>
      <w:r w:rsidRPr="00201237">
        <w:rPr>
          <w:lang w:val="en-GB"/>
        </w:rPr>
        <w:t xml:space="preserve"> </w:t>
      </w:r>
      <w:proofErr w:type="spellStart"/>
      <w:r w:rsidRPr="00201237">
        <w:rPr>
          <w:lang w:val="en-GB"/>
        </w:rPr>
        <w:t>aut</w:t>
      </w:r>
      <w:proofErr w:type="spellEnd"/>
      <w:r w:rsidRPr="00201237">
        <w:rPr>
          <w:lang w:val="en-GB"/>
        </w:rPr>
        <w:t xml:space="preserve"> rerum </w:t>
      </w:r>
      <w:proofErr w:type="spellStart"/>
      <w:r w:rsidRPr="00201237">
        <w:rPr>
          <w:lang w:val="en-GB"/>
        </w:rPr>
        <w:t>necessitatibus</w:t>
      </w:r>
      <w:proofErr w:type="spellEnd"/>
      <w:r w:rsidRPr="00201237">
        <w:rPr>
          <w:lang w:val="en-GB"/>
        </w:rPr>
        <w:t xml:space="preserve"> </w:t>
      </w:r>
      <w:proofErr w:type="spellStart"/>
      <w:r w:rsidRPr="00201237">
        <w:rPr>
          <w:lang w:val="en-GB"/>
        </w:rPr>
        <w:t>saepe</w:t>
      </w:r>
      <w:proofErr w:type="spellEnd"/>
      <w:r w:rsidRPr="00201237">
        <w:rPr>
          <w:lang w:val="en-GB"/>
        </w:rPr>
        <w:t xml:space="preserve"> </w:t>
      </w:r>
      <w:proofErr w:type="spellStart"/>
      <w:r w:rsidRPr="00201237">
        <w:rPr>
          <w:lang w:val="en-GB"/>
        </w:rPr>
        <w:t>eveniet</w:t>
      </w:r>
      <w:proofErr w:type="spellEnd"/>
      <w:r w:rsidRPr="00201237">
        <w:rPr>
          <w:lang w:val="en-GB"/>
        </w:rPr>
        <w:t xml:space="preserve"> </w:t>
      </w:r>
      <w:proofErr w:type="spellStart"/>
      <w:r w:rsidRPr="00201237">
        <w:rPr>
          <w:lang w:val="en-GB"/>
        </w:rPr>
        <w:t>ut</w:t>
      </w:r>
      <w:proofErr w:type="spellEnd"/>
      <w:r w:rsidRPr="00201237">
        <w:rPr>
          <w:lang w:val="en-GB"/>
        </w:rPr>
        <w:t xml:space="preserve"> et </w:t>
      </w:r>
      <w:proofErr w:type="spellStart"/>
      <w:r w:rsidRPr="00201237">
        <w:rPr>
          <w:lang w:val="en-GB"/>
        </w:rPr>
        <w:t>vo-luptates</w:t>
      </w:r>
      <w:proofErr w:type="spellEnd"/>
      <w:r w:rsidRPr="00201237">
        <w:rPr>
          <w:lang w:val="en-GB"/>
        </w:rPr>
        <w:t xml:space="preserve"> </w:t>
      </w:r>
      <w:proofErr w:type="spellStart"/>
      <w:r w:rsidRPr="00201237">
        <w:rPr>
          <w:lang w:val="en-GB"/>
        </w:rPr>
        <w:t>repudiandae</w:t>
      </w:r>
      <w:proofErr w:type="spellEnd"/>
      <w:r w:rsidRPr="00201237">
        <w:rPr>
          <w:lang w:val="en-GB"/>
        </w:rPr>
        <w:t xml:space="preserve"> </w:t>
      </w:r>
      <w:proofErr w:type="spellStart"/>
      <w:r w:rsidRPr="00201237">
        <w:rPr>
          <w:lang w:val="en-GB"/>
        </w:rPr>
        <w:t>sint</w:t>
      </w:r>
      <w:proofErr w:type="spellEnd"/>
      <w:r w:rsidRPr="00201237">
        <w:rPr>
          <w:lang w:val="en-GB"/>
        </w:rPr>
        <w:t xml:space="preserve"> et </w:t>
      </w:r>
      <w:proofErr w:type="spellStart"/>
      <w:r w:rsidRPr="00201237">
        <w:rPr>
          <w:lang w:val="en-GB"/>
        </w:rPr>
        <w:t>molestiae</w:t>
      </w:r>
      <w:proofErr w:type="spellEnd"/>
      <w:r w:rsidRPr="00201237">
        <w:rPr>
          <w:lang w:val="en-GB"/>
        </w:rPr>
        <w:t xml:space="preserve"> non </w:t>
      </w:r>
      <w:proofErr w:type="spellStart"/>
      <w:r w:rsidRPr="00201237">
        <w:rPr>
          <w:lang w:val="en-GB"/>
        </w:rPr>
        <w:t>recusandae</w:t>
      </w:r>
      <w:proofErr w:type="spellEnd"/>
      <w:r w:rsidRPr="00201237">
        <w:rPr>
          <w:lang w:val="en-GB"/>
        </w:rPr>
        <w:t xml:space="preserve">. </w:t>
      </w:r>
    </w:p>
    <w:p w14:paraId="2C74F293" w14:textId="77777777" w:rsidR="001E0CF0" w:rsidRPr="002A085D" w:rsidRDefault="001E0CF0" w:rsidP="006C2A85">
      <w:pPr>
        <w:pStyle w:val="Prrafodelista"/>
        <w:numPr>
          <w:ilvl w:val="0"/>
          <w:numId w:val="13"/>
        </w:numPr>
      </w:pPr>
      <w:proofErr w:type="spellStart"/>
      <w:r w:rsidRPr="002A085D">
        <w:t>Itaque</w:t>
      </w:r>
      <w:proofErr w:type="spellEnd"/>
      <w:r w:rsidRPr="002A085D">
        <w:t xml:space="preserve"> </w:t>
      </w:r>
      <w:proofErr w:type="spellStart"/>
      <w:r w:rsidRPr="002A085D">
        <w:t>earum</w:t>
      </w:r>
      <w:proofErr w:type="spellEnd"/>
      <w:r w:rsidRPr="002A085D">
        <w:t xml:space="preserve"> </w:t>
      </w:r>
      <w:proofErr w:type="spellStart"/>
      <w:r w:rsidRPr="002A085D">
        <w:t>rerum</w:t>
      </w:r>
      <w:proofErr w:type="spellEnd"/>
      <w:r w:rsidRPr="002A085D">
        <w:t xml:space="preserve"> hic </w:t>
      </w:r>
      <w:proofErr w:type="spellStart"/>
      <w:r w:rsidRPr="002A085D">
        <w:t>tenetur</w:t>
      </w:r>
      <w:proofErr w:type="spellEnd"/>
      <w:r w:rsidRPr="002A085D">
        <w:t xml:space="preserve"> a sapiente </w:t>
      </w:r>
      <w:proofErr w:type="spellStart"/>
      <w:r w:rsidRPr="002A085D">
        <w:t>delectus</w:t>
      </w:r>
      <w:proofErr w:type="spellEnd"/>
      <w:r w:rsidRPr="002A085D">
        <w:t>.</w:t>
      </w:r>
    </w:p>
    <w:p w14:paraId="1D8AB6CA" w14:textId="77777777" w:rsidR="001E0CF0" w:rsidRPr="00201237" w:rsidRDefault="001E0CF0" w:rsidP="006C2A85">
      <w:pPr>
        <w:pStyle w:val="Prrafodelista"/>
        <w:numPr>
          <w:ilvl w:val="0"/>
          <w:numId w:val="13"/>
        </w:numPr>
        <w:rPr>
          <w:lang w:val="en-GB"/>
        </w:rPr>
      </w:pPr>
      <w:r w:rsidRPr="00201237">
        <w:rPr>
          <w:lang w:val="en-GB"/>
        </w:rPr>
        <w:t xml:space="preserve">Ut </w:t>
      </w:r>
      <w:proofErr w:type="spellStart"/>
      <w:r w:rsidRPr="00201237">
        <w:rPr>
          <w:lang w:val="en-GB"/>
        </w:rPr>
        <w:t>aut</w:t>
      </w:r>
      <w:proofErr w:type="spellEnd"/>
      <w:r w:rsidRPr="00201237">
        <w:rPr>
          <w:lang w:val="en-GB"/>
        </w:rPr>
        <w:t xml:space="preserve"> </w:t>
      </w:r>
      <w:proofErr w:type="spellStart"/>
      <w:r w:rsidRPr="00201237">
        <w:rPr>
          <w:lang w:val="en-GB"/>
        </w:rPr>
        <w:t>reiciendis</w:t>
      </w:r>
      <w:proofErr w:type="spellEnd"/>
      <w:r w:rsidRPr="00201237">
        <w:rPr>
          <w:lang w:val="en-GB"/>
        </w:rPr>
        <w:t xml:space="preserve"> </w:t>
      </w:r>
      <w:proofErr w:type="spellStart"/>
      <w:r w:rsidRPr="00201237">
        <w:rPr>
          <w:lang w:val="en-GB"/>
        </w:rPr>
        <w:t>voluptatibus</w:t>
      </w:r>
      <w:proofErr w:type="spellEnd"/>
      <w:r w:rsidRPr="00201237">
        <w:rPr>
          <w:lang w:val="en-GB"/>
        </w:rPr>
        <w:t xml:space="preserve"> </w:t>
      </w:r>
      <w:proofErr w:type="spellStart"/>
      <w:r w:rsidRPr="00201237">
        <w:rPr>
          <w:lang w:val="en-GB"/>
        </w:rPr>
        <w:t>maiores</w:t>
      </w:r>
      <w:proofErr w:type="spellEnd"/>
      <w:r w:rsidRPr="00201237">
        <w:rPr>
          <w:lang w:val="en-GB"/>
        </w:rPr>
        <w:t>.</w:t>
      </w:r>
    </w:p>
    <w:p w14:paraId="6D931E80" w14:textId="77777777" w:rsidR="00D970D5" w:rsidRPr="002A085D" w:rsidRDefault="009C6A1A" w:rsidP="00305CCC">
      <w:pPr>
        <w:pStyle w:val="Ttulo2"/>
        <w:numPr>
          <w:ilvl w:val="0"/>
          <w:numId w:val="0"/>
        </w:numPr>
        <w:ind w:left="360" w:hanging="360"/>
        <w:rPr>
          <w:rFonts w:eastAsiaTheme="minorHAnsi"/>
          <w:color w:val="auto"/>
          <w:lang w:eastAsia="en-US"/>
        </w:rPr>
      </w:pPr>
      <w:proofErr w:type="spellStart"/>
      <w:r w:rsidRPr="002A085D">
        <w:rPr>
          <w:rFonts w:eastAsiaTheme="minorHAnsi"/>
          <w:color w:val="auto"/>
          <w:lang w:eastAsia="en-US"/>
        </w:rPr>
        <w:t>Conclusio</w:t>
      </w:r>
      <w:r w:rsidR="00201237" w:rsidRPr="002A085D">
        <w:rPr>
          <w:rFonts w:eastAsiaTheme="minorHAnsi"/>
          <w:color w:val="auto"/>
          <w:lang w:eastAsia="en-US"/>
        </w:rPr>
        <w:t>ns</w:t>
      </w:r>
      <w:proofErr w:type="spellEnd"/>
      <w:r w:rsidR="00305CCC" w:rsidRPr="002A085D">
        <w:rPr>
          <w:rFonts w:eastAsiaTheme="minorHAnsi"/>
          <w:color w:val="auto"/>
          <w:lang w:eastAsia="en-US"/>
        </w:rPr>
        <w:t xml:space="preserve"> (</w:t>
      </w:r>
      <w:r w:rsidR="00101C1C" w:rsidRPr="002A085D">
        <w:rPr>
          <w:rFonts w:eastAsiaTheme="minorHAnsi"/>
          <w:color w:val="auto"/>
          <w:lang w:eastAsia="en-US"/>
        </w:rPr>
        <w:t>Style</w:t>
      </w:r>
      <w:r w:rsidR="00487091" w:rsidRPr="002A085D">
        <w:rPr>
          <w:rFonts w:eastAsiaTheme="minorHAnsi"/>
          <w:color w:val="auto"/>
          <w:lang w:eastAsia="en-US"/>
        </w:rPr>
        <w:t xml:space="preserve">: </w:t>
      </w:r>
      <w:r w:rsidR="00305CCC" w:rsidRPr="002A085D">
        <w:rPr>
          <w:rFonts w:eastAsiaTheme="minorHAnsi"/>
          <w:color w:val="auto"/>
          <w:lang w:eastAsia="en-US"/>
        </w:rPr>
        <w:t xml:space="preserve">Título 2 </w:t>
      </w:r>
      <w:proofErr w:type="spellStart"/>
      <w:r w:rsidR="00201237" w:rsidRPr="002A085D">
        <w:rPr>
          <w:rFonts w:eastAsiaTheme="minorHAnsi"/>
          <w:color w:val="auto"/>
          <w:lang w:eastAsia="en-US"/>
        </w:rPr>
        <w:t>Unnumbered</w:t>
      </w:r>
      <w:proofErr w:type="spellEnd"/>
      <w:r w:rsidR="00305CCC" w:rsidRPr="002A085D">
        <w:rPr>
          <w:rFonts w:eastAsiaTheme="minorHAnsi"/>
          <w:color w:val="auto"/>
          <w:lang w:eastAsia="en-US"/>
        </w:rPr>
        <w:t>)</w:t>
      </w:r>
    </w:p>
    <w:p w14:paraId="4005FA67" w14:textId="77777777" w:rsidR="00305CCC" w:rsidRPr="002A085D" w:rsidRDefault="00305CCC" w:rsidP="00305CCC">
      <w:r w:rsidRPr="002A085D">
        <w:t xml:space="preserve">Normal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lastRenderedPageBreak/>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roofErr w:type="spellStart"/>
      <w:r w:rsidRPr="002A085D">
        <w:t>normal</w:t>
      </w:r>
      <w:proofErr w:type="spellEnd"/>
      <w:r w:rsidRPr="002A085D">
        <w:t xml:space="preserve"> </w:t>
      </w:r>
    </w:p>
    <w:p w14:paraId="40641C75" w14:textId="77777777" w:rsidR="00305CCC" w:rsidRPr="00201237" w:rsidRDefault="00201237" w:rsidP="00305CCC">
      <w:pPr>
        <w:pStyle w:val="Ttulo2"/>
        <w:numPr>
          <w:ilvl w:val="0"/>
          <w:numId w:val="0"/>
        </w:numPr>
        <w:ind w:left="360" w:hanging="360"/>
        <w:rPr>
          <w:rFonts w:eastAsiaTheme="minorHAnsi"/>
          <w:color w:val="auto"/>
          <w:lang w:val="en-GB" w:eastAsia="en-US"/>
        </w:rPr>
      </w:pPr>
      <w:r>
        <w:rPr>
          <w:color w:val="auto"/>
          <w:lang w:val="en-GB"/>
        </w:rPr>
        <w:t>References</w:t>
      </w:r>
      <w:r w:rsidR="00305CCC" w:rsidRPr="00201237">
        <w:rPr>
          <w:color w:val="auto"/>
          <w:lang w:val="en-GB"/>
        </w:rPr>
        <w:t xml:space="preserve"> </w:t>
      </w:r>
      <w:r w:rsidR="00305CCC" w:rsidRPr="00201237">
        <w:rPr>
          <w:rFonts w:eastAsiaTheme="minorHAnsi"/>
          <w:color w:val="auto"/>
          <w:lang w:val="en-GB" w:eastAsia="en-US"/>
        </w:rPr>
        <w:t>(</w:t>
      </w:r>
      <w:r w:rsidR="00101C1C" w:rsidRPr="00201237">
        <w:rPr>
          <w:rFonts w:eastAsiaTheme="minorHAnsi"/>
          <w:color w:val="auto"/>
          <w:lang w:val="en-GB" w:eastAsia="en-US"/>
        </w:rPr>
        <w:t>Style</w:t>
      </w:r>
      <w:r w:rsidR="00487091" w:rsidRPr="00201237">
        <w:rPr>
          <w:rFonts w:eastAsiaTheme="minorHAnsi"/>
          <w:color w:val="auto"/>
          <w:lang w:val="en-GB" w:eastAsia="en-US"/>
        </w:rPr>
        <w:t xml:space="preserve">: </w:t>
      </w:r>
      <w:proofErr w:type="spellStart"/>
      <w:r w:rsidR="00305CCC" w:rsidRPr="00201237">
        <w:rPr>
          <w:rFonts w:eastAsiaTheme="minorHAnsi"/>
          <w:color w:val="auto"/>
          <w:lang w:val="en-GB" w:eastAsia="en-US"/>
        </w:rPr>
        <w:t>Título</w:t>
      </w:r>
      <w:proofErr w:type="spellEnd"/>
      <w:r w:rsidR="00305CCC" w:rsidRPr="00201237">
        <w:rPr>
          <w:rFonts w:eastAsiaTheme="minorHAnsi"/>
          <w:color w:val="auto"/>
          <w:lang w:val="en-GB" w:eastAsia="en-US"/>
        </w:rPr>
        <w:t xml:space="preserve"> 2 </w:t>
      </w:r>
      <w:r w:rsidRPr="00201237">
        <w:rPr>
          <w:rFonts w:eastAsiaTheme="minorHAnsi"/>
          <w:color w:val="auto"/>
          <w:lang w:val="en-GB" w:eastAsia="en-US"/>
        </w:rPr>
        <w:t>U</w:t>
      </w:r>
      <w:r>
        <w:rPr>
          <w:rFonts w:eastAsiaTheme="minorHAnsi"/>
          <w:color w:val="auto"/>
          <w:lang w:val="en-GB" w:eastAsia="en-US"/>
        </w:rPr>
        <w:t>nnumbered</w:t>
      </w:r>
      <w:r w:rsidR="00305CCC" w:rsidRPr="00201237">
        <w:rPr>
          <w:rFonts w:eastAsiaTheme="minorHAnsi"/>
          <w:color w:val="auto"/>
          <w:lang w:val="en-GB" w:eastAsia="en-US"/>
        </w:rPr>
        <w:t>)</w:t>
      </w:r>
    </w:p>
    <w:p w14:paraId="5BA48294" w14:textId="77777777" w:rsidR="00201237" w:rsidRPr="00201237" w:rsidRDefault="00201237" w:rsidP="00201237">
      <w:pPr>
        <w:rPr>
          <w:lang w:val="en-GB"/>
        </w:rPr>
      </w:pPr>
      <w:r w:rsidRPr="00201237">
        <w:rPr>
          <w:lang w:val="en-GB"/>
        </w:rPr>
        <w:t>For inserting bibliographic citations in the text, we recommend using the Microsoft Word function for that purpose (</w:t>
      </w:r>
      <w:r w:rsidR="00861F55">
        <w:rPr>
          <w:lang w:val="en-GB"/>
        </w:rPr>
        <w:t>References</w:t>
      </w:r>
      <w:r w:rsidRPr="00201237">
        <w:rPr>
          <w:lang w:val="en-GB"/>
        </w:rPr>
        <w:t xml:space="preserve"> – </w:t>
      </w:r>
      <w:r w:rsidR="00861F55">
        <w:rPr>
          <w:lang w:val="en-GB"/>
        </w:rPr>
        <w:t>Insert</w:t>
      </w:r>
      <w:r w:rsidRPr="00201237">
        <w:rPr>
          <w:lang w:val="en-GB"/>
        </w:rPr>
        <w:t xml:space="preserve"> </w:t>
      </w:r>
      <w:r w:rsidR="00861F55">
        <w:rPr>
          <w:lang w:val="en-GB"/>
        </w:rPr>
        <w:t>quote</w:t>
      </w:r>
      <w:r w:rsidRPr="00201237">
        <w:rPr>
          <w:lang w:val="en-GB"/>
        </w:rPr>
        <w:t>), applying APA 7th style. (</w:t>
      </w:r>
      <w:r w:rsidR="00861F55" w:rsidRPr="00861F55">
        <w:rPr>
          <w:lang w:val="en-GB"/>
        </w:rPr>
        <w:t>Examples available at</w:t>
      </w:r>
      <w:r w:rsidRPr="00201237">
        <w:rPr>
          <w:lang w:val="en-GB"/>
        </w:rPr>
        <w:t xml:space="preserve"> </w:t>
      </w:r>
      <w:r w:rsidR="00861F55" w:rsidRPr="00861F55">
        <w:rPr>
          <w:lang w:val="en-GB"/>
        </w:rPr>
        <w:t>https://apastyle.apa.org/style-grammar-guidelines/references/examples</w:t>
      </w:r>
      <w:r w:rsidRPr="00201237">
        <w:rPr>
          <w:lang w:val="en-GB"/>
        </w:rPr>
        <w:t>)</w:t>
      </w:r>
    </w:p>
    <w:p w14:paraId="51324BF2" w14:textId="77777777" w:rsidR="00201237" w:rsidRPr="00201237" w:rsidRDefault="00201237" w:rsidP="00201237">
      <w:pPr>
        <w:rPr>
          <w:lang w:val="en-GB"/>
        </w:rPr>
      </w:pPr>
      <w:r w:rsidRPr="00201237">
        <w:rPr>
          <w:lang w:val="en-GB"/>
        </w:rPr>
        <w:t>The arrangement of the References will be formatted with the Word style: “</w:t>
      </w:r>
      <w:proofErr w:type="spellStart"/>
      <w:r w:rsidRPr="00201237">
        <w:rPr>
          <w:lang w:val="en-GB"/>
        </w:rPr>
        <w:t>Referencias</w:t>
      </w:r>
      <w:proofErr w:type="spellEnd"/>
      <w:r w:rsidRPr="00201237">
        <w:rPr>
          <w:lang w:val="en-GB"/>
        </w:rPr>
        <w:t>.”</w:t>
      </w:r>
    </w:p>
    <w:p w14:paraId="11985723" w14:textId="77777777" w:rsidR="00421023" w:rsidRPr="00201237" w:rsidRDefault="00201237" w:rsidP="00201237">
      <w:pPr>
        <w:rPr>
          <w:rFonts w:cs="Arial"/>
          <w:szCs w:val="20"/>
          <w:lang w:val="en-GB"/>
        </w:rPr>
      </w:pPr>
      <w:r w:rsidRPr="00201237">
        <w:rPr>
          <w:lang w:val="en-GB"/>
        </w:rPr>
        <w:t xml:space="preserve">In a paper written in </w:t>
      </w:r>
      <w:r w:rsidR="00861F55">
        <w:rPr>
          <w:lang w:val="en-GB"/>
        </w:rPr>
        <w:t>English</w:t>
      </w:r>
      <w:r w:rsidRPr="00201237">
        <w:rPr>
          <w:lang w:val="en-GB"/>
        </w:rPr>
        <w:t xml:space="preserve">, special attention must be paid to the names of publication locations and other details, which must appear in </w:t>
      </w:r>
      <w:r w:rsidR="00861F55">
        <w:rPr>
          <w:lang w:val="en-GB"/>
        </w:rPr>
        <w:t>English</w:t>
      </w:r>
      <w:r w:rsidRPr="00201237">
        <w:rPr>
          <w:lang w:val="en-GB"/>
        </w:rPr>
        <w:t xml:space="preserve"> (</w:t>
      </w:r>
      <w:r w:rsidR="00861F55">
        <w:rPr>
          <w:lang w:val="en-GB"/>
        </w:rPr>
        <w:t>London and not Londres</w:t>
      </w:r>
      <w:r w:rsidRPr="00201237">
        <w:rPr>
          <w:lang w:val="en-GB"/>
        </w:rPr>
        <w:t>)</w:t>
      </w:r>
      <w:r w:rsidR="00861F55">
        <w:rPr>
          <w:lang w:val="en-GB"/>
        </w:rPr>
        <w:t>.</w:t>
      </w:r>
    </w:p>
    <w:p w14:paraId="1C53937D" w14:textId="77777777" w:rsidR="00E55FC4" w:rsidRPr="00201237" w:rsidRDefault="00861F55" w:rsidP="00E55FC4">
      <w:pPr>
        <w:rPr>
          <w:rFonts w:cs="Arial"/>
          <w:szCs w:val="20"/>
          <w:lang w:val="en-GB"/>
        </w:rPr>
      </w:pPr>
      <w:r>
        <w:rPr>
          <w:rFonts w:cs="Arial"/>
          <w:szCs w:val="20"/>
          <w:lang w:val="en-GB"/>
        </w:rPr>
        <w:t>EXEMPLES</w:t>
      </w:r>
      <w:r w:rsidR="00E55FC4" w:rsidRPr="00201237">
        <w:rPr>
          <w:rFonts w:cs="Arial"/>
          <w:szCs w:val="20"/>
          <w:lang w:val="en-GB"/>
        </w:rPr>
        <w:t>:</w:t>
      </w:r>
    </w:p>
    <w:p w14:paraId="4D4DD79C" w14:textId="77777777" w:rsidR="00E55FC4" w:rsidRPr="00201237" w:rsidRDefault="00861F55" w:rsidP="00E55FC4">
      <w:pPr>
        <w:ind w:firstLine="0"/>
        <w:rPr>
          <w:rFonts w:cs="Arial"/>
          <w:b/>
          <w:bCs/>
          <w:szCs w:val="20"/>
          <w:lang w:val="en-GB"/>
        </w:rPr>
      </w:pPr>
      <w:r>
        <w:rPr>
          <w:rFonts w:cs="Arial"/>
          <w:b/>
          <w:bCs/>
          <w:szCs w:val="20"/>
          <w:lang w:val="en-GB"/>
        </w:rPr>
        <w:t>Book</w:t>
      </w:r>
    </w:p>
    <w:p w14:paraId="3E55542A" w14:textId="77777777" w:rsidR="00E55FC4" w:rsidRPr="00201237" w:rsidRDefault="00861F55" w:rsidP="00E55FC4">
      <w:pPr>
        <w:pStyle w:val="Referencias"/>
        <w:rPr>
          <w:lang w:val="en-GB"/>
        </w:rPr>
      </w:pPr>
      <w:r w:rsidRPr="00861F55">
        <w:rPr>
          <w:lang w:val="en-GB"/>
        </w:rPr>
        <w:t>Sapolsky, R. M. (2017). Behave: The biology of humans at our best and worst. Penguin Books</w:t>
      </w:r>
      <w:r w:rsidR="00E55FC4" w:rsidRPr="00201237">
        <w:rPr>
          <w:lang w:val="en-GB"/>
        </w:rPr>
        <w:t>.</w:t>
      </w:r>
    </w:p>
    <w:p w14:paraId="6A8A9696" w14:textId="77777777" w:rsidR="00E6439C" w:rsidRPr="00201237" w:rsidRDefault="00861F55" w:rsidP="00E55FC4">
      <w:pPr>
        <w:pStyle w:val="Referencias"/>
        <w:rPr>
          <w:b/>
          <w:bCs/>
          <w:lang w:val="en-GB"/>
        </w:rPr>
      </w:pPr>
      <w:r>
        <w:rPr>
          <w:b/>
          <w:bCs/>
          <w:lang w:val="en-GB"/>
        </w:rPr>
        <w:t>e-Book</w:t>
      </w:r>
    </w:p>
    <w:p w14:paraId="61BFF5B2" w14:textId="77777777" w:rsidR="00E6439C" w:rsidRPr="00201237" w:rsidRDefault="00861F55" w:rsidP="00E55FC4">
      <w:pPr>
        <w:pStyle w:val="Referencias"/>
        <w:rPr>
          <w:lang w:val="en-GB"/>
        </w:rPr>
      </w:pPr>
      <w:r w:rsidRPr="00861F55">
        <w:rPr>
          <w:lang w:val="en-GB"/>
        </w:rPr>
        <w:t>Jackson, L. M. (2019). The psychology of prejudice: From attitudes to social action (2nd ed.). American Psychological Association. https://doi.org/10.1037/0000168-000</w:t>
      </w:r>
    </w:p>
    <w:p w14:paraId="1C419B83" w14:textId="77777777" w:rsidR="003846F9" w:rsidRPr="00201237" w:rsidRDefault="00861F55" w:rsidP="00E55FC4">
      <w:pPr>
        <w:pStyle w:val="Referencias"/>
        <w:rPr>
          <w:b/>
          <w:bCs/>
          <w:lang w:val="en-GB"/>
        </w:rPr>
      </w:pPr>
      <w:r>
        <w:rPr>
          <w:b/>
          <w:bCs/>
          <w:lang w:val="en-GB"/>
        </w:rPr>
        <w:t>Book chapter</w:t>
      </w:r>
    </w:p>
    <w:p w14:paraId="1BF7AF02" w14:textId="77777777" w:rsidR="003846F9" w:rsidRPr="00201237" w:rsidRDefault="00861F55" w:rsidP="00E55FC4">
      <w:pPr>
        <w:pStyle w:val="Referencias"/>
        <w:rPr>
          <w:lang w:val="en-GB"/>
        </w:rPr>
      </w:pPr>
      <w:r w:rsidRPr="00861F55">
        <w:rPr>
          <w:lang w:val="en-GB"/>
        </w:rPr>
        <w:t xml:space="preserve">Aron, L., Botella, M., &amp; </w:t>
      </w:r>
      <w:proofErr w:type="spellStart"/>
      <w:r w:rsidRPr="00861F55">
        <w:rPr>
          <w:lang w:val="en-GB"/>
        </w:rPr>
        <w:t>Lubart</w:t>
      </w:r>
      <w:proofErr w:type="spellEnd"/>
      <w:r w:rsidRPr="00861F55">
        <w:rPr>
          <w:lang w:val="en-GB"/>
        </w:rPr>
        <w:t xml:space="preserve">, T. (2019). Culinary arts: Talent and their development. In R. F. </w:t>
      </w:r>
      <w:proofErr w:type="spellStart"/>
      <w:r w:rsidRPr="00861F55">
        <w:rPr>
          <w:lang w:val="en-GB"/>
        </w:rPr>
        <w:t>Subotnik</w:t>
      </w:r>
      <w:proofErr w:type="spellEnd"/>
      <w:r w:rsidRPr="00861F55">
        <w:rPr>
          <w:lang w:val="en-GB"/>
        </w:rPr>
        <w:t>, P. Olszewski-Kubilius, &amp; F. C. Worrell (Eds.), The psychology of high performance: Developing human potential into domain-specific talent (pp. 345–359). American Psychological Association. https://doi.org/10.1037/0000120-016</w:t>
      </w:r>
      <w:r w:rsidR="003846F9" w:rsidRPr="00201237">
        <w:rPr>
          <w:lang w:val="en-GB"/>
        </w:rPr>
        <w:t>.</w:t>
      </w:r>
    </w:p>
    <w:p w14:paraId="08019EF8" w14:textId="77777777" w:rsidR="00861F55" w:rsidRPr="002A085D" w:rsidRDefault="00861F55" w:rsidP="00E55FC4">
      <w:pPr>
        <w:pStyle w:val="Referencias"/>
        <w:rPr>
          <w:rStyle w:val="Textoennegrita"/>
          <w:lang w:val="en-US"/>
        </w:rPr>
      </w:pPr>
      <w:r w:rsidRPr="002A085D">
        <w:rPr>
          <w:rStyle w:val="Textoennegrita"/>
          <w:lang w:val="en-US"/>
        </w:rPr>
        <w:t>Journal Article</w:t>
      </w:r>
    </w:p>
    <w:p w14:paraId="413C4F42" w14:textId="77777777" w:rsidR="00E55FC4" w:rsidRPr="00201237" w:rsidRDefault="00861F55" w:rsidP="00E55FC4">
      <w:pPr>
        <w:pStyle w:val="Referencias"/>
        <w:rPr>
          <w:lang w:val="en-GB"/>
        </w:rPr>
      </w:pPr>
      <w:r w:rsidRPr="00861F55">
        <w:rPr>
          <w:lang w:val="en-GB"/>
        </w:rPr>
        <w:t>Grady, J. S., Her, M., Moreno, G., Perez, C., &amp; Yelinek, J. (2019). Emotions in storybooks: A comparison of storybooks that represent ethnic and racial groups in the United States. Psychology of Popular Media Culture, 8(3), 207–217. https://doi.org/10.1037/ppm0000185</w:t>
      </w:r>
      <w:r>
        <w:rPr>
          <w:lang w:val="en-GB"/>
        </w:rPr>
        <w:t>.</w:t>
      </w:r>
    </w:p>
    <w:p w14:paraId="41B97589" w14:textId="77777777" w:rsidR="00861F55" w:rsidRPr="002A085D" w:rsidRDefault="00861F55" w:rsidP="00E55FC4">
      <w:pPr>
        <w:pStyle w:val="Referencias"/>
        <w:rPr>
          <w:rStyle w:val="Textoennegrita"/>
          <w:lang w:val="en-US"/>
        </w:rPr>
      </w:pPr>
      <w:r w:rsidRPr="002A085D">
        <w:rPr>
          <w:rStyle w:val="Textoennegrita"/>
          <w:lang w:val="en-US"/>
        </w:rPr>
        <w:t>Newspaper Article</w:t>
      </w:r>
    </w:p>
    <w:p w14:paraId="02DEEB74" w14:textId="77777777" w:rsidR="00E55FC4" w:rsidRPr="00201237" w:rsidRDefault="00861F55" w:rsidP="00E55FC4">
      <w:pPr>
        <w:pStyle w:val="Referencias"/>
        <w:rPr>
          <w:lang w:val="en-GB"/>
        </w:rPr>
      </w:pPr>
      <w:r w:rsidRPr="00861F55">
        <w:rPr>
          <w:lang w:val="en-GB"/>
        </w:rPr>
        <w:lastRenderedPageBreak/>
        <w:t>Carey, B. (2019, March 22). Can we get better at forgetting? The New York Times. https://www.nytimes.com/2019/03/22/health/memory-forgetting-psychology.html</w:t>
      </w:r>
    </w:p>
    <w:p w14:paraId="3CFB7D15" w14:textId="77777777" w:rsidR="00861F55" w:rsidRPr="003A52B8" w:rsidRDefault="00861F55" w:rsidP="00E55FC4">
      <w:pPr>
        <w:pStyle w:val="Referencias"/>
        <w:rPr>
          <w:rStyle w:val="Textoennegrita"/>
          <w:lang w:val="de-DE"/>
        </w:rPr>
      </w:pPr>
      <w:r w:rsidRPr="003A52B8">
        <w:rPr>
          <w:rStyle w:val="Textoennegrita"/>
          <w:lang w:val="de-DE"/>
        </w:rPr>
        <w:t>Published Dissertations or Thesis References</w:t>
      </w:r>
    </w:p>
    <w:p w14:paraId="16FA7476" w14:textId="77777777" w:rsidR="00861F55" w:rsidRDefault="00861F55" w:rsidP="00E55FC4">
      <w:pPr>
        <w:pStyle w:val="Referencias"/>
        <w:rPr>
          <w:lang w:val="en-GB"/>
        </w:rPr>
      </w:pPr>
      <w:r w:rsidRPr="00861F55">
        <w:rPr>
          <w:lang w:val="en-GB"/>
        </w:rPr>
        <w:t xml:space="preserve">Kabir, J. M. (2016). Factors influencing customer satisfaction at a </w:t>
      </w:r>
      <w:proofErr w:type="gramStart"/>
      <w:r w:rsidRPr="00861F55">
        <w:rPr>
          <w:lang w:val="en-GB"/>
        </w:rPr>
        <w:t>fast food</w:t>
      </w:r>
      <w:proofErr w:type="gramEnd"/>
      <w:r w:rsidRPr="00861F55">
        <w:rPr>
          <w:lang w:val="en-GB"/>
        </w:rPr>
        <w:t xml:space="preserve"> hamburger chain: The relationship between customer satisfaction and customer loyalty (Publication No. 10169573) [Doctoral dissertation, Wilmington University]. ProQuest Dissertations &amp; Theses Global.</w:t>
      </w:r>
    </w:p>
    <w:p w14:paraId="21529794" w14:textId="77777777" w:rsidR="00E55FC4" w:rsidRPr="00201237" w:rsidRDefault="00E55FC4" w:rsidP="00421023">
      <w:pPr>
        <w:pStyle w:val="Referencias"/>
        <w:rPr>
          <w:rFonts w:cs="Arial"/>
          <w:szCs w:val="20"/>
          <w:lang w:val="en-GB"/>
        </w:rPr>
      </w:pPr>
    </w:p>
    <w:sectPr w:rsidR="00E55FC4" w:rsidRPr="00201237" w:rsidSect="006D5370">
      <w:headerReference w:type="even" r:id="rId13"/>
      <w:headerReference w:type="default" r:id="rId14"/>
      <w:footerReference w:type="even" r:id="rId15"/>
      <w:footerReference w:type="default" r:id="rId16"/>
      <w:headerReference w:type="first" r:id="rId17"/>
      <w:footerReference w:type="first" r:id="rId18"/>
      <w:endnotePr>
        <w:numFmt w:val="decimal"/>
      </w:endnotePr>
      <w:pgSz w:w="11906" w:h="16838" w:code="9"/>
      <w:pgMar w:top="3515" w:right="2552" w:bottom="3515" w:left="2552" w:header="2948" w:footer="2948" w:gutter="0"/>
      <w:pgNumType w:start="9"/>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346DF" w14:textId="77777777" w:rsidR="00FC7410" w:rsidRDefault="00FC7410" w:rsidP="009C6A1A">
      <w:pPr>
        <w:spacing w:after="0"/>
      </w:pPr>
      <w:r>
        <w:separator/>
      </w:r>
    </w:p>
  </w:endnote>
  <w:endnote w:type="continuationSeparator" w:id="0">
    <w:p w14:paraId="4B88FCA7" w14:textId="77777777" w:rsidR="00FC7410" w:rsidRDefault="00FC7410" w:rsidP="009C6A1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350D0D" w14:textId="77777777" w:rsidR="00AF77FE" w:rsidRPr="00E55FC4" w:rsidRDefault="00E55FC4" w:rsidP="00E55FC4">
    <w:pPr>
      <w:pStyle w:val="Piedepgina"/>
      <w:ind w:firstLine="0"/>
      <w:jc w:val="center"/>
      <w:rPr>
        <w:rFonts w:cs="Arial"/>
        <w:iCs/>
        <w:sz w:val="18"/>
        <w:szCs w:val="18"/>
        <w:lang w:val="en-GB"/>
      </w:rPr>
    </w:pPr>
    <w:r w:rsidRPr="00E55FC4">
      <w:rPr>
        <w:rFonts w:cs="Arial"/>
        <w:iCs/>
        <w:sz w:val="18"/>
        <w:szCs w:val="18"/>
        <w:lang w:val="en-GB"/>
      </w:rPr>
      <w:t xml:space="preserve">Hikma XX (X) (20XX), XX - </w:t>
    </w:r>
    <w:r>
      <w:rPr>
        <w:rFonts w:cs="Arial"/>
        <w:iCs/>
        <w:sz w:val="18"/>
        <w:szCs w:val="18"/>
        <w:lang w:val="en-GB"/>
      </w:rPr>
      <w:t>XX</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CAF74D" w14:textId="77777777" w:rsidR="00AF77FE" w:rsidRPr="00E55FC4" w:rsidRDefault="00E55FC4" w:rsidP="00E55FC4">
    <w:pPr>
      <w:pStyle w:val="Piedepgina"/>
      <w:ind w:firstLine="0"/>
      <w:jc w:val="center"/>
      <w:rPr>
        <w:rFonts w:cs="Arial"/>
        <w:iCs/>
        <w:sz w:val="18"/>
        <w:szCs w:val="18"/>
        <w:lang w:val="en-GB"/>
      </w:rPr>
    </w:pPr>
    <w:r w:rsidRPr="00E55FC4">
      <w:rPr>
        <w:rFonts w:cs="Arial"/>
        <w:iCs/>
        <w:sz w:val="18"/>
        <w:szCs w:val="18"/>
        <w:lang w:val="en-GB"/>
      </w:rPr>
      <w:t xml:space="preserve">Hikma XX (X) (20XX), XX - </w:t>
    </w:r>
    <w:r>
      <w:rPr>
        <w:rFonts w:cs="Arial"/>
        <w:iCs/>
        <w:sz w:val="18"/>
        <w:szCs w:val="18"/>
        <w:lang w:val="en-GB"/>
      </w:rPr>
      <w:t>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11B398" w14:textId="77777777" w:rsidR="00AF77FE" w:rsidRPr="00E55FC4" w:rsidRDefault="00AF77FE" w:rsidP="00074E9D">
    <w:pPr>
      <w:pStyle w:val="Piedepgina"/>
      <w:ind w:firstLine="0"/>
      <w:jc w:val="center"/>
      <w:rPr>
        <w:rFonts w:cs="Arial"/>
        <w:iCs/>
        <w:sz w:val="18"/>
        <w:szCs w:val="18"/>
        <w:lang w:val="en-GB"/>
      </w:rPr>
    </w:pPr>
    <w:r w:rsidRPr="00E55FC4">
      <w:rPr>
        <w:rFonts w:cs="Arial"/>
        <w:iCs/>
        <w:sz w:val="18"/>
        <w:szCs w:val="18"/>
        <w:lang w:val="en-GB"/>
      </w:rPr>
      <w:t xml:space="preserve">Hikma </w:t>
    </w:r>
    <w:r w:rsidR="00E55FC4" w:rsidRPr="00E55FC4">
      <w:rPr>
        <w:rFonts w:cs="Arial"/>
        <w:iCs/>
        <w:sz w:val="18"/>
        <w:szCs w:val="18"/>
        <w:lang w:val="en-GB"/>
      </w:rPr>
      <w:t>XX (X)</w:t>
    </w:r>
    <w:r w:rsidRPr="00E55FC4">
      <w:rPr>
        <w:rFonts w:cs="Arial"/>
        <w:iCs/>
        <w:sz w:val="18"/>
        <w:szCs w:val="18"/>
        <w:lang w:val="en-GB"/>
      </w:rPr>
      <w:t xml:space="preserve"> (20</w:t>
    </w:r>
    <w:r w:rsidR="00E55FC4" w:rsidRPr="00E55FC4">
      <w:rPr>
        <w:rFonts w:cs="Arial"/>
        <w:iCs/>
        <w:sz w:val="18"/>
        <w:szCs w:val="18"/>
        <w:lang w:val="en-GB"/>
      </w:rPr>
      <w:t>XX</w:t>
    </w:r>
    <w:r w:rsidRPr="00E55FC4">
      <w:rPr>
        <w:rFonts w:cs="Arial"/>
        <w:iCs/>
        <w:sz w:val="18"/>
        <w:szCs w:val="18"/>
        <w:lang w:val="en-GB"/>
      </w:rPr>
      <w:t>)</w:t>
    </w:r>
    <w:r w:rsidR="000500B0" w:rsidRPr="00E55FC4">
      <w:rPr>
        <w:rFonts w:cs="Arial"/>
        <w:iCs/>
        <w:sz w:val="18"/>
        <w:szCs w:val="18"/>
        <w:lang w:val="en-GB"/>
      </w:rPr>
      <w:t xml:space="preserve">, </w:t>
    </w:r>
    <w:r w:rsidR="00E55FC4" w:rsidRPr="00E55FC4">
      <w:rPr>
        <w:rFonts w:cs="Arial"/>
        <w:iCs/>
        <w:sz w:val="18"/>
        <w:szCs w:val="18"/>
        <w:lang w:val="en-GB"/>
      </w:rPr>
      <w:t xml:space="preserve">XX </w:t>
    </w:r>
    <w:r w:rsidR="000500B0" w:rsidRPr="00E55FC4">
      <w:rPr>
        <w:rFonts w:cs="Arial"/>
        <w:iCs/>
        <w:sz w:val="18"/>
        <w:szCs w:val="18"/>
        <w:lang w:val="en-GB"/>
      </w:rPr>
      <w:t>-</w:t>
    </w:r>
    <w:r w:rsidR="00E55FC4" w:rsidRPr="00E55FC4">
      <w:rPr>
        <w:rFonts w:cs="Arial"/>
        <w:iCs/>
        <w:sz w:val="18"/>
        <w:szCs w:val="18"/>
        <w:lang w:val="en-GB"/>
      </w:rPr>
      <w:t xml:space="preserve"> </w:t>
    </w:r>
    <w:r w:rsidR="00E55FC4">
      <w:rPr>
        <w:rFonts w:cs="Arial"/>
        <w:iCs/>
        <w:sz w:val="18"/>
        <w:szCs w:val="18"/>
        <w:lang w:val="en-GB"/>
      </w:rPr>
      <w:t>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DA380E" w14:textId="77777777" w:rsidR="00FC7410" w:rsidRDefault="00FC7410" w:rsidP="009C6A1A">
      <w:pPr>
        <w:spacing w:after="0"/>
      </w:pPr>
      <w:r>
        <w:separator/>
      </w:r>
    </w:p>
  </w:footnote>
  <w:footnote w:type="continuationSeparator" w:id="0">
    <w:p w14:paraId="71EA6FC0" w14:textId="77777777" w:rsidR="00FC7410" w:rsidRDefault="00FC7410" w:rsidP="009C6A1A">
      <w:pPr>
        <w:spacing w:after="0"/>
      </w:pPr>
      <w:r>
        <w:continuationSeparator/>
      </w:r>
    </w:p>
  </w:footnote>
  <w:footnote w:id="1">
    <w:p w14:paraId="3EA1D07B" w14:textId="77777777" w:rsidR="00E55FC4" w:rsidRPr="003A52B8" w:rsidRDefault="00E55FC4">
      <w:pPr>
        <w:pStyle w:val="Textonotapie"/>
        <w:rPr>
          <w:lang w:val="en-US"/>
        </w:rPr>
      </w:pPr>
      <w:r w:rsidRPr="00C53A50">
        <w:rPr>
          <w:rStyle w:val="Refdenotaalpie"/>
        </w:rPr>
        <w:footnoteRef/>
      </w:r>
      <w:r w:rsidRPr="002A085D">
        <w:rPr>
          <w:lang w:val="en-US"/>
        </w:rPr>
        <w:t xml:space="preserve"> </w:t>
      </w:r>
      <w:r w:rsidR="00DD3096" w:rsidRPr="002A085D">
        <w:rPr>
          <w:lang w:val="en-US"/>
        </w:rPr>
        <w:t xml:space="preserve">Footnotes should not include URLs. Their purpose is to provide relevant but secondary glosses or comments on the topic at hand. </w:t>
      </w:r>
      <w:r w:rsidR="00DD3096" w:rsidRPr="003A52B8">
        <w:rPr>
          <w:lang w:val="en-US"/>
        </w:rPr>
        <w:t>Links should only be included in the bibliographical references.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6B26A" w14:textId="77777777" w:rsidR="000500B0" w:rsidRPr="002A085D" w:rsidRDefault="00E55FC4" w:rsidP="001D27B4">
    <w:pPr>
      <w:pStyle w:val="Encabezado"/>
      <w:pBdr>
        <w:bottom w:val="single" w:sz="4" w:space="2" w:color="auto"/>
      </w:pBdr>
      <w:tabs>
        <w:tab w:val="clear" w:pos="8504"/>
        <w:tab w:val="right" w:pos="6802"/>
      </w:tabs>
      <w:ind w:firstLine="0"/>
      <w:rPr>
        <w:rFonts w:cs="Arial"/>
        <w:sz w:val="18"/>
        <w:szCs w:val="18"/>
        <w:lang w:val="en-US"/>
      </w:rPr>
    </w:pPr>
    <w:r w:rsidRPr="002A085D">
      <w:rPr>
        <w:rFonts w:cs="Arial"/>
        <w:sz w:val="18"/>
        <w:szCs w:val="18"/>
        <w:lang w:val="en-US"/>
      </w:rPr>
      <w:t>X</w:t>
    </w:r>
    <w:r w:rsidRPr="002A085D">
      <w:rPr>
        <w:rFonts w:cs="Arial"/>
        <w:sz w:val="18"/>
        <w:szCs w:val="18"/>
        <w:lang w:val="en-US"/>
      </w:rPr>
      <w:tab/>
    </w:r>
    <w:r w:rsidRPr="002A085D">
      <w:rPr>
        <w:rFonts w:cs="Arial"/>
        <w:sz w:val="18"/>
        <w:szCs w:val="18"/>
        <w:lang w:val="en-US"/>
      </w:rPr>
      <w:tab/>
    </w:r>
    <w:r w:rsidR="00C40742" w:rsidRPr="002A085D">
      <w:rPr>
        <w:rFonts w:cs="Arial"/>
        <w:sz w:val="18"/>
        <w:szCs w:val="18"/>
        <w:lang w:val="en-US"/>
      </w:rPr>
      <w:t>Title in the original language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8238814"/>
      <w:docPartObj>
        <w:docPartGallery w:val="Page Numbers (Top of Page)"/>
        <w:docPartUnique/>
      </w:docPartObj>
    </w:sdtPr>
    <w:sdtEndPr>
      <w:rPr>
        <w:rFonts w:cs="Arial"/>
        <w:sz w:val="18"/>
        <w:szCs w:val="18"/>
      </w:rPr>
    </w:sdtEndPr>
    <w:sdtContent>
      <w:p w14:paraId="61E51A03" w14:textId="77777777" w:rsidR="00AF77FE" w:rsidRPr="008B7D47" w:rsidRDefault="00C40742" w:rsidP="001D27B4">
        <w:pPr>
          <w:pStyle w:val="Encabezado"/>
          <w:pBdr>
            <w:bottom w:val="single" w:sz="4" w:space="1" w:color="auto"/>
          </w:pBdr>
          <w:tabs>
            <w:tab w:val="clear" w:pos="8504"/>
            <w:tab w:val="right" w:pos="6802"/>
          </w:tabs>
          <w:ind w:firstLine="0"/>
          <w:rPr>
            <w:rFonts w:cs="Arial"/>
            <w:sz w:val="18"/>
            <w:szCs w:val="18"/>
          </w:rPr>
        </w:pPr>
        <w:proofErr w:type="spellStart"/>
        <w:r>
          <w:rPr>
            <w:rFonts w:cs="Arial"/>
            <w:sz w:val="18"/>
            <w:szCs w:val="18"/>
          </w:rPr>
          <w:t>Author’s</w:t>
        </w:r>
        <w:proofErr w:type="spellEnd"/>
        <w:r>
          <w:rPr>
            <w:rFonts w:cs="Arial"/>
            <w:sz w:val="18"/>
            <w:szCs w:val="18"/>
          </w:rPr>
          <w:t xml:space="preserve"> </w:t>
        </w:r>
        <w:proofErr w:type="spellStart"/>
        <w:r>
          <w:rPr>
            <w:rFonts w:cs="Arial"/>
            <w:sz w:val="18"/>
            <w:szCs w:val="18"/>
          </w:rPr>
          <w:t>name</w:t>
        </w:r>
        <w:proofErr w:type="spellEnd"/>
        <w:r w:rsidR="00E55FC4">
          <w:rPr>
            <w:rFonts w:cs="Arial"/>
            <w:sz w:val="18"/>
            <w:szCs w:val="18"/>
          </w:rPr>
          <w:tab/>
        </w:r>
        <w:r w:rsidR="00E55FC4">
          <w:rPr>
            <w:rFonts w:cs="Arial"/>
            <w:sz w:val="18"/>
            <w:szCs w:val="18"/>
          </w:rPr>
          <w:tab/>
          <w:t>X</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8DF8F6" w14:textId="77777777" w:rsidR="00902C8B" w:rsidRPr="00FF3733" w:rsidRDefault="00AF77FE" w:rsidP="00074E9D">
    <w:pPr>
      <w:pStyle w:val="Encabezado"/>
      <w:ind w:firstLine="0"/>
      <w:rPr>
        <w:rFonts w:cs="Arial"/>
        <w:sz w:val="18"/>
        <w:szCs w:val="18"/>
      </w:rPr>
    </w:pPr>
    <w:r w:rsidRPr="00FF3733">
      <w:rPr>
        <w:rFonts w:cs="Arial"/>
        <w:sz w:val="18"/>
        <w:szCs w:val="18"/>
      </w:rPr>
      <w:t>ISSN: 1579-9794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97499"/>
    <w:multiLevelType w:val="hybridMultilevel"/>
    <w:tmpl w:val="5B9854F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6F877AF"/>
    <w:multiLevelType w:val="hybridMultilevel"/>
    <w:tmpl w:val="C770AEB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8647410"/>
    <w:multiLevelType w:val="hybridMultilevel"/>
    <w:tmpl w:val="865CEBA4"/>
    <w:lvl w:ilvl="0" w:tplc="A2EE353A">
      <w:start w:val="1"/>
      <w:numFmt w:val="decimal"/>
      <w:pStyle w:val="Ttulo4"/>
      <w:lvlText w:val="%1.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9226FE2"/>
    <w:multiLevelType w:val="hybridMultilevel"/>
    <w:tmpl w:val="E30E3CF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267D4599"/>
    <w:multiLevelType w:val="hybridMultilevel"/>
    <w:tmpl w:val="B41AB9D4"/>
    <w:lvl w:ilvl="0" w:tplc="44087518">
      <w:start w:val="1"/>
      <w:numFmt w:val="decimal"/>
      <w:pStyle w:val="Ttulo2"/>
      <w:lvlText w:val="%1."/>
      <w:lvlJc w:val="left"/>
      <w:pPr>
        <w:ind w:left="36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32C275C1"/>
    <w:multiLevelType w:val="hybridMultilevel"/>
    <w:tmpl w:val="7F7EACE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34BD7254"/>
    <w:multiLevelType w:val="hybridMultilevel"/>
    <w:tmpl w:val="B59E0AA8"/>
    <w:lvl w:ilvl="0" w:tplc="1B004CB4">
      <w:start w:val="1"/>
      <w:numFmt w:val="bullet"/>
      <w:pStyle w:val="Vietaslistas"/>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7" w15:restartNumberingAfterBreak="0">
    <w:nsid w:val="43886F47"/>
    <w:multiLevelType w:val="hybridMultilevel"/>
    <w:tmpl w:val="A2341C72"/>
    <w:lvl w:ilvl="0" w:tplc="B88084E4">
      <w:start w:val="1"/>
      <w:numFmt w:val="decimal"/>
      <w:pStyle w:val="Ttulo3"/>
      <w:lvlText w:val="%1.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537159CD"/>
    <w:multiLevelType w:val="hybridMultilevel"/>
    <w:tmpl w:val="547A38B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55D91E89"/>
    <w:multiLevelType w:val="hybridMultilevel"/>
    <w:tmpl w:val="3862743C"/>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0" w15:restartNumberingAfterBreak="0">
    <w:nsid w:val="57CD1F3E"/>
    <w:multiLevelType w:val="hybridMultilevel"/>
    <w:tmpl w:val="7FDA69D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59FD7DF0"/>
    <w:multiLevelType w:val="hybridMultilevel"/>
    <w:tmpl w:val="5B1005B0"/>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2" w15:restartNumberingAfterBreak="0">
    <w:nsid w:val="68AA1BB6"/>
    <w:multiLevelType w:val="hybridMultilevel"/>
    <w:tmpl w:val="EC9A56A0"/>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6C1D6B75"/>
    <w:multiLevelType w:val="hybridMultilevel"/>
    <w:tmpl w:val="515A3BA2"/>
    <w:lvl w:ilvl="0" w:tplc="0C0A0001">
      <w:start w:val="1"/>
      <w:numFmt w:val="bullet"/>
      <w:lvlText w:val=""/>
      <w:lvlJc w:val="left"/>
      <w:pPr>
        <w:ind w:left="1287" w:hanging="360"/>
      </w:pPr>
      <w:rPr>
        <w:rFonts w:ascii="Symbol" w:hAnsi="Symbo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14" w15:restartNumberingAfterBreak="0">
    <w:nsid w:val="70B75E1E"/>
    <w:multiLevelType w:val="hybridMultilevel"/>
    <w:tmpl w:val="F1C015C4"/>
    <w:lvl w:ilvl="0" w:tplc="2FFAD26C">
      <w:start w:val="1"/>
      <w:numFmt w:val="upperLetter"/>
      <w:lvlText w:val="(%1."/>
      <w:lvlJc w:val="left"/>
      <w:pPr>
        <w:ind w:left="1494" w:hanging="360"/>
      </w:pPr>
    </w:lvl>
    <w:lvl w:ilvl="1" w:tplc="0C0A0019">
      <w:start w:val="1"/>
      <w:numFmt w:val="lowerLetter"/>
      <w:lvlText w:val="%2."/>
      <w:lvlJc w:val="left"/>
      <w:pPr>
        <w:ind w:left="2214" w:hanging="360"/>
      </w:pPr>
    </w:lvl>
    <w:lvl w:ilvl="2" w:tplc="0C0A001B">
      <w:start w:val="1"/>
      <w:numFmt w:val="lowerRoman"/>
      <w:lvlText w:val="%3."/>
      <w:lvlJc w:val="right"/>
      <w:pPr>
        <w:ind w:left="2934" w:hanging="180"/>
      </w:pPr>
    </w:lvl>
    <w:lvl w:ilvl="3" w:tplc="0C0A000F">
      <w:start w:val="1"/>
      <w:numFmt w:val="decimal"/>
      <w:lvlText w:val="%4."/>
      <w:lvlJc w:val="left"/>
      <w:pPr>
        <w:ind w:left="3654" w:hanging="360"/>
      </w:pPr>
    </w:lvl>
    <w:lvl w:ilvl="4" w:tplc="0C0A0019">
      <w:start w:val="1"/>
      <w:numFmt w:val="lowerLetter"/>
      <w:lvlText w:val="%5."/>
      <w:lvlJc w:val="left"/>
      <w:pPr>
        <w:ind w:left="4374" w:hanging="360"/>
      </w:pPr>
    </w:lvl>
    <w:lvl w:ilvl="5" w:tplc="0C0A001B">
      <w:start w:val="1"/>
      <w:numFmt w:val="lowerRoman"/>
      <w:lvlText w:val="%6."/>
      <w:lvlJc w:val="right"/>
      <w:pPr>
        <w:ind w:left="5094" w:hanging="180"/>
      </w:pPr>
    </w:lvl>
    <w:lvl w:ilvl="6" w:tplc="0C0A000F">
      <w:start w:val="1"/>
      <w:numFmt w:val="decimal"/>
      <w:lvlText w:val="%7."/>
      <w:lvlJc w:val="left"/>
      <w:pPr>
        <w:ind w:left="5814" w:hanging="360"/>
      </w:pPr>
    </w:lvl>
    <w:lvl w:ilvl="7" w:tplc="0C0A0019">
      <w:start w:val="1"/>
      <w:numFmt w:val="lowerLetter"/>
      <w:lvlText w:val="%8."/>
      <w:lvlJc w:val="left"/>
      <w:pPr>
        <w:ind w:left="6534" w:hanging="360"/>
      </w:pPr>
    </w:lvl>
    <w:lvl w:ilvl="8" w:tplc="0C0A001B">
      <w:start w:val="1"/>
      <w:numFmt w:val="lowerRoman"/>
      <w:lvlText w:val="%9."/>
      <w:lvlJc w:val="right"/>
      <w:pPr>
        <w:ind w:left="7254" w:hanging="180"/>
      </w:pPr>
    </w:lvl>
  </w:abstractNum>
  <w:abstractNum w:abstractNumId="15" w15:restartNumberingAfterBreak="0">
    <w:nsid w:val="75DD7C1C"/>
    <w:multiLevelType w:val="hybridMultilevel"/>
    <w:tmpl w:val="62780EB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15:restartNumberingAfterBreak="0">
    <w:nsid w:val="7D2F3F05"/>
    <w:multiLevelType w:val="hybridMultilevel"/>
    <w:tmpl w:val="C830540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702773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867325079">
    <w:abstractNumId w:val="15"/>
  </w:num>
  <w:num w:numId="3" w16cid:durableId="1800488692">
    <w:abstractNumId w:val="12"/>
  </w:num>
  <w:num w:numId="4" w16cid:durableId="1405446220">
    <w:abstractNumId w:val="1"/>
  </w:num>
  <w:num w:numId="5" w16cid:durableId="1258052787">
    <w:abstractNumId w:val="16"/>
  </w:num>
  <w:num w:numId="6" w16cid:durableId="58939125">
    <w:abstractNumId w:val="8"/>
  </w:num>
  <w:num w:numId="7" w16cid:durableId="1899710318">
    <w:abstractNumId w:val="5"/>
  </w:num>
  <w:num w:numId="8" w16cid:durableId="1033270893">
    <w:abstractNumId w:val="0"/>
  </w:num>
  <w:num w:numId="9" w16cid:durableId="1344241013">
    <w:abstractNumId w:val="3"/>
  </w:num>
  <w:num w:numId="10" w16cid:durableId="1968316856">
    <w:abstractNumId w:val="4"/>
  </w:num>
  <w:num w:numId="11" w16cid:durableId="809252529">
    <w:abstractNumId w:val="7"/>
  </w:num>
  <w:num w:numId="12" w16cid:durableId="1350450246">
    <w:abstractNumId w:val="2"/>
  </w:num>
  <w:num w:numId="13" w16cid:durableId="164906827">
    <w:abstractNumId w:val="11"/>
  </w:num>
  <w:num w:numId="14" w16cid:durableId="1840464887">
    <w:abstractNumId w:val="10"/>
  </w:num>
  <w:num w:numId="15" w16cid:durableId="1092581532">
    <w:abstractNumId w:val="9"/>
  </w:num>
  <w:num w:numId="16" w16cid:durableId="219218265">
    <w:abstractNumId w:val="13"/>
  </w:num>
  <w:num w:numId="17" w16cid:durableId="16150748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attachedTemplate r:id="rId1"/>
  <w:defaultTabStop w:val="708"/>
  <w:hyphenationZone w:val="425"/>
  <w:evenAndOddHeaders/>
  <w:drawingGridHorizontalSpacing w:val="110"/>
  <w:displayHorizontalDrawingGridEvery w:val="2"/>
  <w:characterSpacingControl w:val="doNotCompress"/>
  <w:hdrShapeDefaults>
    <o:shapedefaults v:ext="edit" spidmax="2050"/>
  </w:hdrShapeDefaults>
  <w:footnotePr>
    <w:footnote w:id="-1"/>
    <w:footnote w:id="0"/>
  </w:footnotePr>
  <w:endnotePr>
    <w:pos w:val="sectEnd"/>
    <w:numFmt w:val="decimal"/>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3tjQ3sjA3sTC2sDBV0lEKTi0uzszPAykwqwUAeVkeQiwAAAA="/>
  </w:docVars>
  <w:rsids>
    <w:rsidRoot w:val="002A085D"/>
    <w:rsid w:val="000019F1"/>
    <w:rsid w:val="000047DB"/>
    <w:rsid w:val="000053AD"/>
    <w:rsid w:val="00005936"/>
    <w:rsid w:val="00005E66"/>
    <w:rsid w:val="0000672E"/>
    <w:rsid w:val="00010260"/>
    <w:rsid w:val="00010F18"/>
    <w:rsid w:val="000120E8"/>
    <w:rsid w:val="00012B75"/>
    <w:rsid w:val="00013B56"/>
    <w:rsid w:val="000140E9"/>
    <w:rsid w:val="000141AF"/>
    <w:rsid w:val="000142B8"/>
    <w:rsid w:val="00015CC4"/>
    <w:rsid w:val="00017718"/>
    <w:rsid w:val="000178C0"/>
    <w:rsid w:val="00017A09"/>
    <w:rsid w:val="00017B92"/>
    <w:rsid w:val="00017CC5"/>
    <w:rsid w:val="00020E53"/>
    <w:rsid w:val="000215CD"/>
    <w:rsid w:val="000216AF"/>
    <w:rsid w:val="00021AF3"/>
    <w:rsid w:val="00021BA5"/>
    <w:rsid w:val="0002264D"/>
    <w:rsid w:val="00023537"/>
    <w:rsid w:val="0002423D"/>
    <w:rsid w:val="00024558"/>
    <w:rsid w:val="00024877"/>
    <w:rsid w:val="00024E4A"/>
    <w:rsid w:val="00025AAF"/>
    <w:rsid w:val="00025D85"/>
    <w:rsid w:val="0002606E"/>
    <w:rsid w:val="00027EB3"/>
    <w:rsid w:val="000348F3"/>
    <w:rsid w:val="000348F4"/>
    <w:rsid w:val="00034C6A"/>
    <w:rsid w:val="00035E02"/>
    <w:rsid w:val="0003797F"/>
    <w:rsid w:val="00037ED0"/>
    <w:rsid w:val="00040D7F"/>
    <w:rsid w:val="00041712"/>
    <w:rsid w:val="0004360B"/>
    <w:rsid w:val="000440BD"/>
    <w:rsid w:val="000440D0"/>
    <w:rsid w:val="00045041"/>
    <w:rsid w:val="00045685"/>
    <w:rsid w:val="000461CF"/>
    <w:rsid w:val="00046E4A"/>
    <w:rsid w:val="00046F8D"/>
    <w:rsid w:val="000500B0"/>
    <w:rsid w:val="0005034A"/>
    <w:rsid w:val="00053930"/>
    <w:rsid w:val="00054CA1"/>
    <w:rsid w:val="00055037"/>
    <w:rsid w:val="0005563F"/>
    <w:rsid w:val="00057D03"/>
    <w:rsid w:val="000605E0"/>
    <w:rsid w:val="000610EA"/>
    <w:rsid w:val="0006199E"/>
    <w:rsid w:val="000630B1"/>
    <w:rsid w:val="00064504"/>
    <w:rsid w:val="000656FF"/>
    <w:rsid w:val="00065CE3"/>
    <w:rsid w:val="00071AFE"/>
    <w:rsid w:val="00074E9D"/>
    <w:rsid w:val="000753E5"/>
    <w:rsid w:val="000800C9"/>
    <w:rsid w:val="00081107"/>
    <w:rsid w:val="00081D83"/>
    <w:rsid w:val="00082E64"/>
    <w:rsid w:val="0008368D"/>
    <w:rsid w:val="0008625A"/>
    <w:rsid w:val="00090823"/>
    <w:rsid w:val="00091E9A"/>
    <w:rsid w:val="000A170B"/>
    <w:rsid w:val="000A19FF"/>
    <w:rsid w:val="000A239E"/>
    <w:rsid w:val="000A54A8"/>
    <w:rsid w:val="000A7B24"/>
    <w:rsid w:val="000B1801"/>
    <w:rsid w:val="000B27BB"/>
    <w:rsid w:val="000B34B9"/>
    <w:rsid w:val="000C36EB"/>
    <w:rsid w:val="000C6235"/>
    <w:rsid w:val="000D05D7"/>
    <w:rsid w:val="000D07F7"/>
    <w:rsid w:val="000D3F5D"/>
    <w:rsid w:val="000D4406"/>
    <w:rsid w:val="000E1143"/>
    <w:rsid w:val="000E1977"/>
    <w:rsid w:val="000E2C42"/>
    <w:rsid w:val="000E4C7B"/>
    <w:rsid w:val="000E6852"/>
    <w:rsid w:val="000F5031"/>
    <w:rsid w:val="000F549B"/>
    <w:rsid w:val="0010068B"/>
    <w:rsid w:val="00101C1C"/>
    <w:rsid w:val="001020E9"/>
    <w:rsid w:val="0010309E"/>
    <w:rsid w:val="00105FA3"/>
    <w:rsid w:val="0010640C"/>
    <w:rsid w:val="00107765"/>
    <w:rsid w:val="0011154C"/>
    <w:rsid w:val="001119D9"/>
    <w:rsid w:val="001137C8"/>
    <w:rsid w:val="001141C7"/>
    <w:rsid w:val="00115E67"/>
    <w:rsid w:val="00116EFA"/>
    <w:rsid w:val="00117513"/>
    <w:rsid w:val="00120624"/>
    <w:rsid w:val="00121662"/>
    <w:rsid w:val="00121A67"/>
    <w:rsid w:val="00126890"/>
    <w:rsid w:val="001302B6"/>
    <w:rsid w:val="0013037B"/>
    <w:rsid w:val="001309E7"/>
    <w:rsid w:val="00132EC4"/>
    <w:rsid w:val="001341D1"/>
    <w:rsid w:val="001356D0"/>
    <w:rsid w:val="00135894"/>
    <w:rsid w:val="00136547"/>
    <w:rsid w:val="00137FC5"/>
    <w:rsid w:val="0014013A"/>
    <w:rsid w:val="00140635"/>
    <w:rsid w:val="0014380D"/>
    <w:rsid w:val="00145A74"/>
    <w:rsid w:val="001508B2"/>
    <w:rsid w:val="00152A0A"/>
    <w:rsid w:val="0015434D"/>
    <w:rsid w:val="0015676C"/>
    <w:rsid w:val="001610EC"/>
    <w:rsid w:val="00162E0A"/>
    <w:rsid w:val="0016347B"/>
    <w:rsid w:val="00167E77"/>
    <w:rsid w:val="001704F9"/>
    <w:rsid w:val="00170C7F"/>
    <w:rsid w:val="001718B6"/>
    <w:rsid w:val="001720D6"/>
    <w:rsid w:val="00172BBD"/>
    <w:rsid w:val="001735BA"/>
    <w:rsid w:val="00177B44"/>
    <w:rsid w:val="001801DF"/>
    <w:rsid w:val="001808CF"/>
    <w:rsid w:val="00181197"/>
    <w:rsid w:val="00182DF0"/>
    <w:rsid w:val="0018308E"/>
    <w:rsid w:val="0018309C"/>
    <w:rsid w:val="00184353"/>
    <w:rsid w:val="0018478A"/>
    <w:rsid w:val="00186B06"/>
    <w:rsid w:val="00190032"/>
    <w:rsid w:val="0019018A"/>
    <w:rsid w:val="00192456"/>
    <w:rsid w:val="001960A6"/>
    <w:rsid w:val="001960D0"/>
    <w:rsid w:val="001A05E6"/>
    <w:rsid w:val="001A32F2"/>
    <w:rsid w:val="001A34AC"/>
    <w:rsid w:val="001A514F"/>
    <w:rsid w:val="001A7BD5"/>
    <w:rsid w:val="001B1455"/>
    <w:rsid w:val="001B7381"/>
    <w:rsid w:val="001C1F95"/>
    <w:rsid w:val="001C51FE"/>
    <w:rsid w:val="001D27B4"/>
    <w:rsid w:val="001D3C8E"/>
    <w:rsid w:val="001D418C"/>
    <w:rsid w:val="001D5E2C"/>
    <w:rsid w:val="001D73EA"/>
    <w:rsid w:val="001D76ED"/>
    <w:rsid w:val="001E0CF0"/>
    <w:rsid w:val="001E10A9"/>
    <w:rsid w:val="001E21DE"/>
    <w:rsid w:val="001E352D"/>
    <w:rsid w:val="001E79EF"/>
    <w:rsid w:val="001E7FD3"/>
    <w:rsid w:val="001F016B"/>
    <w:rsid w:val="001F0580"/>
    <w:rsid w:val="001F099C"/>
    <w:rsid w:val="001F26CB"/>
    <w:rsid w:val="001F2865"/>
    <w:rsid w:val="001F2A67"/>
    <w:rsid w:val="001F3122"/>
    <w:rsid w:val="001F338A"/>
    <w:rsid w:val="001F46D7"/>
    <w:rsid w:val="001F7357"/>
    <w:rsid w:val="00201237"/>
    <w:rsid w:val="00202435"/>
    <w:rsid w:val="00205F31"/>
    <w:rsid w:val="00206839"/>
    <w:rsid w:val="00207535"/>
    <w:rsid w:val="00210836"/>
    <w:rsid w:val="00212008"/>
    <w:rsid w:val="002121A8"/>
    <w:rsid w:val="00213607"/>
    <w:rsid w:val="00214B9E"/>
    <w:rsid w:val="0021579C"/>
    <w:rsid w:val="00215DED"/>
    <w:rsid w:val="00216041"/>
    <w:rsid w:val="00216A8B"/>
    <w:rsid w:val="0021735B"/>
    <w:rsid w:val="0022126D"/>
    <w:rsid w:val="00223635"/>
    <w:rsid w:val="00226833"/>
    <w:rsid w:val="00230102"/>
    <w:rsid w:val="00232DB8"/>
    <w:rsid w:val="0023334B"/>
    <w:rsid w:val="002344B8"/>
    <w:rsid w:val="00234CA5"/>
    <w:rsid w:val="00236A04"/>
    <w:rsid w:val="00237739"/>
    <w:rsid w:val="00240067"/>
    <w:rsid w:val="0024114D"/>
    <w:rsid w:val="00241331"/>
    <w:rsid w:val="00241D3D"/>
    <w:rsid w:val="002421E6"/>
    <w:rsid w:val="002426EF"/>
    <w:rsid w:val="0024298C"/>
    <w:rsid w:val="00242A73"/>
    <w:rsid w:val="002437DA"/>
    <w:rsid w:val="002446F4"/>
    <w:rsid w:val="00244A1F"/>
    <w:rsid w:val="00244C4A"/>
    <w:rsid w:val="00244FCF"/>
    <w:rsid w:val="00246887"/>
    <w:rsid w:val="00246B9D"/>
    <w:rsid w:val="00247578"/>
    <w:rsid w:val="002501C5"/>
    <w:rsid w:val="0025448F"/>
    <w:rsid w:val="00254C8D"/>
    <w:rsid w:val="00257253"/>
    <w:rsid w:val="00257805"/>
    <w:rsid w:val="002600C9"/>
    <w:rsid w:val="00260D9C"/>
    <w:rsid w:val="00264529"/>
    <w:rsid w:val="00265B07"/>
    <w:rsid w:val="0026647F"/>
    <w:rsid w:val="00266A6D"/>
    <w:rsid w:val="002677CF"/>
    <w:rsid w:val="00270E3E"/>
    <w:rsid w:val="0027114A"/>
    <w:rsid w:val="00271F3A"/>
    <w:rsid w:val="0027566F"/>
    <w:rsid w:val="00276387"/>
    <w:rsid w:val="0027697D"/>
    <w:rsid w:val="002770BB"/>
    <w:rsid w:val="00277972"/>
    <w:rsid w:val="002833A8"/>
    <w:rsid w:val="00287D91"/>
    <w:rsid w:val="00290634"/>
    <w:rsid w:val="00292F36"/>
    <w:rsid w:val="00293BB9"/>
    <w:rsid w:val="002968CB"/>
    <w:rsid w:val="00296DDB"/>
    <w:rsid w:val="002A085D"/>
    <w:rsid w:val="002A1129"/>
    <w:rsid w:val="002A18FA"/>
    <w:rsid w:val="002A288F"/>
    <w:rsid w:val="002A2CC6"/>
    <w:rsid w:val="002A390B"/>
    <w:rsid w:val="002A42A1"/>
    <w:rsid w:val="002A5C3E"/>
    <w:rsid w:val="002A5F4C"/>
    <w:rsid w:val="002A76D4"/>
    <w:rsid w:val="002B1213"/>
    <w:rsid w:val="002B1798"/>
    <w:rsid w:val="002B239C"/>
    <w:rsid w:val="002B2C0E"/>
    <w:rsid w:val="002B3BBC"/>
    <w:rsid w:val="002B48F4"/>
    <w:rsid w:val="002B62D2"/>
    <w:rsid w:val="002B6752"/>
    <w:rsid w:val="002B774B"/>
    <w:rsid w:val="002B7920"/>
    <w:rsid w:val="002B7BD9"/>
    <w:rsid w:val="002C143C"/>
    <w:rsid w:val="002C176C"/>
    <w:rsid w:val="002C1B89"/>
    <w:rsid w:val="002C2324"/>
    <w:rsid w:val="002C254A"/>
    <w:rsid w:val="002C7303"/>
    <w:rsid w:val="002D18FC"/>
    <w:rsid w:val="002D1A49"/>
    <w:rsid w:val="002D2104"/>
    <w:rsid w:val="002D4AD3"/>
    <w:rsid w:val="002D7FB4"/>
    <w:rsid w:val="002E3AB7"/>
    <w:rsid w:val="002E4980"/>
    <w:rsid w:val="002E67F2"/>
    <w:rsid w:val="002E6B48"/>
    <w:rsid w:val="002E716D"/>
    <w:rsid w:val="002E79AC"/>
    <w:rsid w:val="002F11F5"/>
    <w:rsid w:val="002F149C"/>
    <w:rsid w:val="002F1763"/>
    <w:rsid w:val="002F17E5"/>
    <w:rsid w:val="002F2023"/>
    <w:rsid w:val="002F2B0E"/>
    <w:rsid w:val="002F2E8C"/>
    <w:rsid w:val="002F3B01"/>
    <w:rsid w:val="002F5E0A"/>
    <w:rsid w:val="003004E4"/>
    <w:rsid w:val="0030389F"/>
    <w:rsid w:val="00305CCC"/>
    <w:rsid w:val="00306E3A"/>
    <w:rsid w:val="00310FCE"/>
    <w:rsid w:val="00312D7E"/>
    <w:rsid w:val="003161C8"/>
    <w:rsid w:val="0031659D"/>
    <w:rsid w:val="003177AA"/>
    <w:rsid w:val="00320E5C"/>
    <w:rsid w:val="00322271"/>
    <w:rsid w:val="00323366"/>
    <w:rsid w:val="003242A2"/>
    <w:rsid w:val="003243B7"/>
    <w:rsid w:val="003269F4"/>
    <w:rsid w:val="003273E4"/>
    <w:rsid w:val="003305CC"/>
    <w:rsid w:val="00333799"/>
    <w:rsid w:val="00337C61"/>
    <w:rsid w:val="0034094C"/>
    <w:rsid w:val="00340C0A"/>
    <w:rsid w:val="00343EE4"/>
    <w:rsid w:val="00352C60"/>
    <w:rsid w:val="00353B5E"/>
    <w:rsid w:val="00353E5A"/>
    <w:rsid w:val="003541D5"/>
    <w:rsid w:val="0035515F"/>
    <w:rsid w:val="0035696D"/>
    <w:rsid w:val="0035751F"/>
    <w:rsid w:val="0035796F"/>
    <w:rsid w:val="00360821"/>
    <w:rsid w:val="00361421"/>
    <w:rsid w:val="003615A5"/>
    <w:rsid w:val="0036186E"/>
    <w:rsid w:val="0036192D"/>
    <w:rsid w:val="00362AA2"/>
    <w:rsid w:val="00362EB4"/>
    <w:rsid w:val="0036377D"/>
    <w:rsid w:val="003648C8"/>
    <w:rsid w:val="00366A2E"/>
    <w:rsid w:val="003673A9"/>
    <w:rsid w:val="003707B8"/>
    <w:rsid w:val="00373246"/>
    <w:rsid w:val="00373257"/>
    <w:rsid w:val="0037338B"/>
    <w:rsid w:val="00374BC4"/>
    <w:rsid w:val="00374CAC"/>
    <w:rsid w:val="00375F7F"/>
    <w:rsid w:val="00375FEB"/>
    <w:rsid w:val="00376C9E"/>
    <w:rsid w:val="003800B6"/>
    <w:rsid w:val="003800E9"/>
    <w:rsid w:val="00382756"/>
    <w:rsid w:val="00382839"/>
    <w:rsid w:val="0038380F"/>
    <w:rsid w:val="00383E17"/>
    <w:rsid w:val="003846F9"/>
    <w:rsid w:val="00385D35"/>
    <w:rsid w:val="00387757"/>
    <w:rsid w:val="00387B2C"/>
    <w:rsid w:val="003922A6"/>
    <w:rsid w:val="00393103"/>
    <w:rsid w:val="0039544A"/>
    <w:rsid w:val="0039724B"/>
    <w:rsid w:val="003A19AD"/>
    <w:rsid w:val="003A24EF"/>
    <w:rsid w:val="003A3A94"/>
    <w:rsid w:val="003A4631"/>
    <w:rsid w:val="003A52B8"/>
    <w:rsid w:val="003A69D6"/>
    <w:rsid w:val="003A6C12"/>
    <w:rsid w:val="003A76B6"/>
    <w:rsid w:val="003A77AD"/>
    <w:rsid w:val="003B1DFE"/>
    <w:rsid w:val="003B4021"/>
    <w:rsid w:val="003B47DF"/>
    <w:rsid w:val="003B537A"/>
    <w:rsid w:val="003B7264"/>
    <w:rsid w:val="003B7968"/>
    <w:rsid w:val="003C091E"/>
    <w:rsid w:val="003C2635"/>
    <w:rsid w:val="003C29CA"/>
    <w:rsid w:val="003C4682"/>
    <w:rsid w:val="003C5368"/>
    <w:rsid w:val="003C7490"/>
    <w:rsid w:val="003D2751"/>
    <w:rsid w:val="003D3621"/>
    <w:rsid w:val="003D3777"/>
    <w:rsid w:val="003D5EF4"/>
    <w:rsid w:val="003E0016"/>
    <w:rsid w:val="003E03F1"/>
    <w:rsid w:val="003E0828"/>
    <w:rsid w:val="003E0E92"/>
    <w:rsid w:val="003E12CA"/>
    <w:rsid w:val="003E2487"/>
    <w:rsid w:val="003E24A9"/>
    <w:rsid w:val="003E357A"/>
    <w:rsid w:val="003E35E9"/>
    <w:rsid w:val="003E3C72"/>
    <w:rsid w:val="003E40EC"/>
    <w:rsid w:val="003E7506"/>
    <w:rsid w:val="003F0488"/>
    <w:rsid w:val="003F15A6"/>
    <w:rsid w:val="003F23A4"/>
    <w:rsid w:val="003F39F8"/>
    <w:rsid w:val="003F5BA1"/>
    <w:rsid w:val="003F7ACC"/>
    <w:rsid w:val="00400CAF"/>
    <w:rsid w:val="00401814"/>
    <w:rsid w:val="00405B96"/>
    <w:rsid w:val="004069D0"/>
    <w:rsid w:val="00407B63"/>
    <w:rsid w:val="0041092D"/>
    <w:rsid w:val="00411BFE"/>
    <w:rsid w:val="00413876"/>
    <w:rsid w:val="00414B57"/>
    <w:rsid w:val="0041545B"/>
    <w:rsid w:val="00416F54"/>
    <w:rsid w:val="00417352"/>
    <w:rsid w:val="00417709"/>
    <w:rsid w:val="0041793D"/>
    <w:rsid w:val="00421023"/>
    <w:rsid w:val="004211CF"/>
    <w:rsid w:val="00421765"/>
    <w:rsid w:val="004219F4"/>
    <w:rsid w:val="004233A2"/>
    <w:rsid w:val="0042422D"/>
    <w:rsid w:val="004269C0"/>
    <w:rsid w:val="00426B43"/>
    <w:rsid w:val="00426C44"/>
    <w:rsid w:val="00431E9E"/>
    <w:rsid w:val="004336B9"/>
    <w:rsid w:val="004339C3"/>
    <w:rsid w:val="00433AD4"/>
    <w:rsid w:val="004350C9"/>
    <w:rsid w:val="00435F54"/>
    <w:rsid w:val="004365D7"/>
    <w:rsid w:val="0043781C"/>
    <w:rsid w:val="00440B46"/>
    <w:rsid w:val="00441621"/>
    <w:rsid w:val="00441FA6"/>
    <w:rsid w:val="0045145D"/>
    <w:rsid w:val="004542B1"/>
    <w:rsid w:val="0045526B"/>
    <w:rsid w:val="0045643E"/>
    <w:rsid w:val="0045718E"/>
    <w:rsid w:val="00461970"/>
    <w:rsid w:val="00463174"/>
    <w:rsid w:val="0046494E"/>
    <w:rsid w:val="0046563D"/>
    <w:rsid w:val="00467BCE"/>
    <w:rsid w:val="00471E27"/>
    <w:rsid w:val="00471E8C"/>
    <w:rsid w:val="00475535"/>
    <w:rsid w:val="00475FB1"/>
    <w:rsid w:val="00476664"/>
    <w:rsid w:val="00483D4A"/>
    <w:rsid w:val="00484173"/>
    <w:rsid w:val="00484639"/>
    <w:rsid w:val="00487091"/>
    <w:rsid w:val="004915B0"/>
    <w:rsid w:val="00492553"/>
    <w:rsid w:val="004925FC"/>
    <w:rsid w:val="00495B25"/>
    <w:rsid w:val="00495D0B"/>
    <w:rsid w:val="00495D27"/>
    <w:rsid w:val="0049782E"/>
    <w:rsid w:val="00497ED9"/>
    <w:rsid w:val="004A0DDD"/>
    <w:rsid w:val="004A24AB"/>
    <w:rsid w:val="004A3656"/>
    <w:rsid w:val="004A439E"/>
    <w:rsid w:val="004A4865"/>
    <w:rsid w:val="004A6013"/>
    <w:rsid w:val="004A6849"/>
    <w:rsid w:val="004A79F6"/>
    <w:rsid w:val="004B1249"/>
    <w:rsid w:val="004B1CAE"/>
    <w:rsid w:val="004B4D43"/>
    <w:rsid w:val="004B6334"/>
    <w:rsid w:val="004C0DBD"/>
    <w:rsid w:val="004C0E90"/>
    <w:rsid w:val="004C277D"/>
    <w:rsid w:val="004C2D4E"/>
    <w:rsid w:val="004C3095"/>
    <w:rsid w:val="004C4D6F"/>
    <w:rsid w:val="004C7A61"/>
    <w:rsid w:val="004C7DD2"/>
    <w:rsid w:val="004D0FD0"/>
    <w:rsid w:val="004D5622"/>
    <w:rsid w:val="004D715B"/>
    <w:rsid w:val="004E0DE6"/>
    <w:rsid w:val="004E1116"/>
    <w:rsid w:val="004E177F"/>
    <w:rsid w:val="004E2944"/>
    <w:rsid w:val="004E4779"/>
    <w:rsid w:val="004E6514"/>
    <w:rsid w:val="004F015D"/>
    <w:rsid w:val="004F1A78"/>
    <w:rsid w:val="004F3880"/>
    <w:rsid w:val="004F404B"/>
    <w:rsid w:val="004F435B"/>
    <w:rsid w:val="004F4CD1"/>
    <w:rsid w:val="004F69CE"/>
    <w:rsid w:val="004F6C8D"/>
    <w:rsid w:val="00500D46"/>
    <w:rsid w:val="005050D9"/>
    <w:rsid w:val="005053A9"/>
    <w:rsid w:val="0051371D"/>
    <w:rsid w:val="00515774"/>
    <w:rsid w:val="00523F9E"/>
    <w:rsid w:val="00523FE2"/>
    <w:rsid w:val="00525FA0"/>
    <w:rsid w:val="00526A3E"/>
    <w:rsid w:val="00530368"/>
    <w:rsid w:val="005322F4"/>
    <w:rsid w:val="0053336A"/>
    <w:rsid w:val="005341A3"/>
    <w:rsid w:val="00534EB7"/>
    <w:rsid w:val="00535172"/>
    <w:rsid w:val="005353CC"/>
    <w:rsid w:val="00536ADC"/>
    <w:rsid w:val="00540E66"/>
    <w:rsid w:val="00541F5E"/>
    <w:rsid w:val="005425F4"/>
    <w:rsid w:val="005429FF"/>
    <w:rsid w:val="005462B0"/>
    <w:rsid w:val="00547582"/>
    <w:rsid w:val="00551D57"/>
    <w:rsid w:val="0055304E"/>
    <w:rsid w:val="00554227"/>
    <w:rsid w:val="00554897"/>
    <w:rsid w:val="00554FF9"/>
    <w:rsid w:val="0055618A"/>
    <w:rsid w:val="00557649"/>
    <w:rsid w:val="00561366"/>
    <w:rsid w:val="005664EA"/>
    <w:rsid w:val="00567350"/>
    <w:rsid w:val="00567AA6"/>
    <w:rsid w:val="0057134B"/>
    <w:rsid w:val="00571725"/>
    <w:rsid w:val="005720DA"/>
    <w:rsid w:val="00575A70"/>
    <w:rsid w:val="00577457"/>
    <w:rsid w:val="00580C35"/>
    <w:rsid w:val="00582E70"/>
    <w:rsid w:val="0058400E"/>
    <w:rsid w:val="00584150"/>
    <w:rsid w:val="00585948"/>
    <w:rsid w:val="005907E6"/>
    <w:rsid w:val="0059083D"/>
    <w:rsid w:val="00590C8A"/>
    <w:rsid w:val="00591406"/>
    <w:rsid w:val="00591626"/>
    <w:rsid w:val="005966AE"/>
    <w:rsid w:val="005979CD"/>
    <w:rsid w:val="00597D1D"/>
    <w:rsid w:val="00597DCE"/>
    <w:rsid w:val="005A0476"/>
    <w:rsid w:val="005A16E9"/>
    <w:rsid w:val="005A2132"/>
    <w:rsid w:val="005A273F"/>
    <w:rsid w:val="005A2D65"/>
    <w:rsid w:val="005A3D81"/>
    <w:rsid w:val="005A6D85"/>
    <w:rsid w:val="005B09BB"/>
    <w:rsid w:val="005B1288"/>
    <w:rsid w:val="005B1B6A"/>
    <w:rsid w:val="005B24DE"/>
    <w:rsid w:val="005B29B1"/>
    <w:rsid w:val="005B6835"/>
    <w:rsid w:val="005B7167"/>
    <w:rsid w:val="005C0D93"/>
    <w:rsid w:val="005C1120"/>
    <w:rsid w:val="005C15E6"/>
    <w:rsid w:val="005C2859"/>
    <w:rsid w:val="005C5FD7"/>
    <w:rsid w:val="005C7A6F"/>
    <w:rsid w:val="005C7D1A"/>
    <w:rsid w:val="005D04C3"/>
    <w:rsid w:val="005D15B0"/>
    <w:rsid w:val="005D3E00"/>
    <w:rsid w:val="005D5816"/>
    <w:rsid w:val="005D6DA4"/>
    <w:rsid w:val="005D7927"/>
    <w:rsid w:val="005E1F4C"/>
    <w:rsid w:val="005E2907"/>
    <w:rsid w:val="005E656E"/>
    <w:rsid w:val="005E70EC"/>
    <w:rsid w:val="005E7323"/>
    <w:rsid w:val="005E74A2"/>
    <w:rsid w:val="005E7543"/>
    <w:rsid w:val="005F02F6"/>
    <w:rsid w:val="005F15F3"/>
    <w:rsid w:val="005F3F35"/>
    <w:rsid w:val="005F48D5"/>
    <w:rsid w:val="005F4EFE"/>
    <w:rsid w:val="005F5792"/>
    <w:rsid w:val="005F5F45"/>
    <w:rsid w:val="005F6C81"/>
    <w:rsid w:val="00600061"/>
    <w:rsid w:val="006033DA"/>
    <w:rsid w:val="006049E5"/>
    <w:rsid w:val="00606529"/>
    <w:rsid w:val="00606E33"/>
    <w:rsid w:val="00607787"/>
    <w:rsid w:val="00613B3F"/>
    <w:rsid w:val="0061432C"/>
    <w:rsid w:val="006179B7"/>
    <w:rsid w:val="006210C1"/>
    <w:rsid w:val="006214AB"/>
    <w:rsid w:val="0062196C"/>
    <w:rsid w:val="006222B7"/>
    <w:rsid w:val="00622D24"/>
    <w:rsid w:val="00626021"/>
    <w:rsid w:val="00626C6B"/>
    <w:rsid w:val="00627FD4"/>
    <w:rsid w:val="006302FD"/>
    <w:rsid w:val="0063314D"/>
    <w:rsid w:val="006338DA"/>
    <w:rsid w:val="00634020"/>
    <w:rsid w:val="00634B1D"/>
    <w:rsid w:val="00640BFF"/>
    <w:rsid w:val="006434A1"/>
    <w:rsid w:val="00644504"/>
    <w:rsid w:val="00644B6F"/>
    <w:rsid w:val="006455AD"/>
    <w:rsid w:val="00653499"/>
    <w:rsid w:val="00653C82"/>
    <w:rsid w:val="006558B3"/>
    <w:rsid w:val="00656528"/>
    <w:rsid w:val="00657DB8"/>
    <w:rsid w:val="0066068A"/>
    <w:rsid w:val="006607FD"/>
    <w:rsid w:val="006608BA"/>
    <w:rsid w:val="00660901"/>
    <w:rsid w:val="00661C7D"/>
    <w:rsid w:val="00665B8E"/>
    <w:rsid w:val="00670949"/>
    <w:rsid w:val="006730CE"/>
    <w:rsid w:val="006744E6"/>
    <w:rsid w:val="006825F0"/>
    <w:rsid w:val="006834AA"/>
    <w:rsid w:val="00683CB7"/>
    <w:rsid w:val="00686D34"/>
    <w:rsid w:val="00687C8A"/>
    <w:rsid w:val="00687CF8"/>
    <w:rsid w:val="00690F36"/>
    <w:rsid w:val="006916F8"/>
    <w:rsid w:val="0069217C"/>
    <w:rsid w:val="00695A7B"/>
    <w:rsid w:val="006A0A2D"/>
    <w:rsid w:val="006A27B2"/>
    <w:rsid w:val="006A336D"/>
    <w:rsid w:val="006A3AC3"/>
    <w:rsid w:val="006A4324"/>
    <w:rsid w:val="006A498D"/>
    <w:rsid w:val="006A5923"/>
    <w:rsid w:val="006A62D0"/>
    <w:rsid w:val="006A6E31"/>
    <w:rsid w:val="006A7728"/>
    <w:rsid w:val="006A78D5"/>
    <w:rsid w:val="006A7A71"/>
    <w:rsid w:val="006B0ADA"/>
    <w:rsid w:val="006B230B"/>
    <w:rsid w:val="006B3119"/>
    <w:rsid w:val="006B7919"/>
    <w:rsid w:val="006C0414"/>
    <w:rsid w:val="006C0881"/>
    <w:rsid w:val="006C2A85"/>
    <w:rsid w:val="006C43D4"/>
    <w:rsid w:val="006C6905"/>
    <w:rsid w:val="006C690B"/>
    <w:rsid w:val="006D054A"/>
    <w:rsid w:val="006D099E"/>
    <w:rsid w:val="006D1F09"/>
    <w:rsid w:val="006D2339"/>
    <w:rsid w:val="006D2EDD"/>
    <w:rsid w:val="006D4554"/>
    <w:rsid w:val="006D47A8"/>
    <w:rsid w:val="006D5323"/>
    <w:rsid w:val="006D5370"/>
    <w:rsid w:val="006D5CEB"/>
    <w:rsid w:val="006D65AD"/>
    <w:rsid w:val="006D702E"/>
    <w:rsid w:val="006D7ED9"/>
    <w:rsid w:val="006E0728"/>
    <w:rsid w:val="006E3C0B"/>
    <w:rsid w:val="006E3E94"/>
    <w:rsid w:val="006E4541"/>
    <w:rsid w:val="006E46F1"/>
    <w:rsid w:val="006E66EE"/>
    <w:rsid w:val="006E6F0C"/>
    <w:rsid w:val="006E78CC"/>
    <w:rsid w:val="006F3E43"/>
    <w:rsid w:val="006F47B1"/>
    <w:rsid w:val="006F4F93"/>
    <w:rsid w:val="00700E51"/>
    <w:rsid w:val="007018E6"/>
    <w:rsid w:val="00704427"/>
    <w:rsid w:val="00704C2C"/>
    <w:rsid w:val="007055C6"/>
    <w:rsid w:val="007068B1"/>
    <w:rsid w:val="00706C71"/>
    <w:rsid w:val="00711449"/>
    <w:rsid w:val="0071303C"/>
    <w:rsid w:val="007178D5"/>
    <w:rsid w:val="007179FD"/>
    <w:rsid w:val="00720526"/>
    <w:rsid w:val="00721ACB"/>
    <w:rsid w:val="00723884"/>
    <w:rsid w:val="0072454C"/>
    <w:rsid w:val="00727F72"/>
    <w:rsid w:val="00731421"/>
    <w:rsid w:val="00732BBC"/>
    <w:rsid w:val="00733985"/>
    <w:rsid w:val="00735576"/>
    <w:rsid w:val="007358C7"/>
    <w:rsid w:val="0073647F"/>
    <w:rsid w:val="00736881"/>
    <w:rsid w:val="00740C7E"/>
    <w:rsid w:val="007433DD"/>
    <w:rsid w:val="00743401"/>
    <w:rsid w:val="00745767"/>
    <w:rsid w:val="0074638A"/>
    <w:rsid w:val="00750494"/>
    <w:rsid w:val="007531D8"/>
    <w:rsid w:val="007535AB"/>
    <w:rsid w:val="0075648D"/>
    <w:rsid w:val="007577C7"/>
    <w:rsid w:val="00760B9C"/>
    <w:rsid w:val="00761B93"/>
    <w:rsid w:val="00762586"/>
    <w:rsid w:val="00762871"/>
    <w:rsid w:val="00762B31"/>
    <w:rsid w:val="00763E0F"/>
    <w:rsid w:val="00763E14"/>
    <w:rsid w:val="0076498B"/>
    <w:rsid w:val="0076515D"/>
    <w:rsid w:val="00770119"/>
    <w:rsid w:val="007729EB"/>
    <w:rsid w:val="0077397D"/>
    <w:rsid w:val="00774B19"/>
    <w:rsid w:val="007771A9"/>
    <w:rsid w:val="00780DB5"/>
    <w:rsid w:val="00781004"/>
    <w:rsid w:val="0078159D"/>
    <w:rsid w:val="00784D81"/>
    <w:rsid w:val="0078762E"/>
    <w:rsid w:val="0079096F"/>
    <w:rsid w:val="00792B69"/>
    <w:rsid w:val="00794A6C"/>
    <w:rsid w:val="00794C67"/>
    <w:rsid w:val="00795983"/>
    <w:rsid w:val="00796776"/>
    <w:rsid w:val="00797875"/>
    <w:rsid w:val="007A1340"/>
    <w:rsid w:val="007A30C2"/>
    <w:rsid w:val="007A317D"/>
    <w:rsid w:val="007A3374"/>
    <w:rsid w:val="007A3AD4"/>
    <w:rsid w:val="007A64E0"/>
    <w:rsid w:val="007A655F"/>
    <w:rsid w:val="007A7371"/>
    <w:rsid w:val="007A7E5A"/>
    <w:rsid w:val="007B00D5"/>
    <w:rsid w:val="007B2EEC"/>
    <w:rsid w:val="007B5F10"/>
    <w:rsid w:val="007B6C09"/>
    <w:rsid w:val="007B704D"/>
    <w:rsid w:val="007C09BF"/>
    <w:rsid w:val="007C1277"/>
    <w:rsid w:val="007C2179"/>
    <w:rsid w:val="007C21F5"/>
    <w:rsid w:val="007C2C85"/>
    <w:rsid w:val="007C478E"/>
    <w:rsid w:val="007C486D"/>
    <w:rsid w:val="007C499F"/>
    <w:rsid w:val="007D0278"/>
    <w:rsid w:val="007D2AEC"/>
    <w:rsid w:val="007D3EB3"/>
    <w:rsid w:val="007D55D5"/>
    <w:rsid w:val="007D5611"/>
    <w:rsid w:val="007D5B71"/>
    <w:rsid w:val="007D7F65"/>
    <w:rsid w:val="007E0102"/>
    <w:rsid w:val="007E0290"/>
    <w:rsid w:val="007E0595"/>
    <w:rsid w:val="007E10CC"/>
    <w:rsid w:val="007E184E"/>
    <w:rsid w:val="007E25E7"/>
    <w:rsid w:val="007E5890"/>
    <w:rsid w:val="007F0E3E"/>
    <w:rsid w:val="007F15AB"/>
    <w:rsid w:val="007F28A6"/>
    <w:rsid w:val="007F2C24"/>
    <w:rsid w:val="007F364A"/>
    <w:rsid w:val="007F517C"/>
    <w:rsid w:val="007F56D8"/>
    <w:rsid w:val="007F6495"/>
    <w:rsid w:val="007F6FBB"/>
    <w:rsid w:val="007F793F"/>
    <w:rsid w:val="008002CE"/>
    <w:rsid w:val="0080112B"/>
    <w:rsid w:val="00806071"/>
    <w:rsid w:val="00806D00"/>
    <w:rsid w:val="008070E5"/>
    <w:rsid w:val="00807CAB"/>
    <w:rsid w:val="00812793"/>
    <w:rsid w:val="0081684F"/>
    <w:rsid w:val="00817323"/>
    <w:rsid w:val="00817352"/>
    <w:rsid w:val="00822906"/>
    <w:rsid w:val="00823155"/>
    <w:rsid w:val="00824891"/>
    <w:rsid w:val="00824D54"/>
    <w:rsid w:val="00825903"/>
    <w:rsid w:val="008269EE"/>
    <w:rsid w:val="00826F19"/>
    <w:rsid w:val="008271C5"/>
    <w:rsid w:val="008307FE"/>
    <w:rsid w:val="00832C92"/>
    <w:rsid w:val="00835303"/>
    <w:rsid w:val="008360F1"/>
    <w:rsid w:val="00837E15"/>
    <w:rsid w:val="0084347B"/>
    <w:rsid w:val="008444AB"/>
    <w:rsid w:val="00844A61"/>
    <w:rsid w:val="00844DCC"/>
    <w:rsid w:val="00845CB7"/>
    <w:rsid w:val="008470A8"/>
    <w:rsid w:val="00847B78"/>
    <w:rsid w:val="008501AF"/>
    <w:rsid w:val="0085319B"/>
    <w:rsid w:val="008542BD"/>
    <w:rsid w:val="00856E96"/>
    <w:rsid w:val="0085706D"/>
    <w:rsid w:val="00860625"/>
    <w:rsid w:val="0086158A"/>
    <w:rsid w:val="00861F55"/>
    <w:rsid w:val="008621C8"/>
    <w:rsid w:val="00863CD1"/>
    <w:rsid w:val="008656B4"/>
    <w:rsid w:val="00866C36"/>
    <w:rsid w:val="008676B8"/>
    <w:rsid w:val="008728B8"/>
    <w:rsid w:val="00872C84"/>
    <w:rsid w:val="00874FF1"/>
    <w:rsid w:val="008758F9"/>
    <w:rsid w:val="00880644"/>
    <w:rsid w:val="008811DD"/>
    <w:rsid w:val="008820EE"/>
    <w:rsid w:val="008878BD"/>
    <w:rsid w:val="00890D60"/>
    <w:rsid w:val="00892DB8"/>
    <w:rsid w:val="00895383"/>
    <w:rsid w:val="008967D7"/>
    <w:rsid w:val="0089750C"/>
    <w:rsid w:val="008A003D"/>
    <w:rsid w:val="008A4F3D"/>
    <w:rsid w:val="008A54E8"/>
    <w:rsid w:val="008A5C14"/>
    <w:rsid w:val="008A5DDC"/>
    <w:rsid w:val="008A63D3"/>
    <w:rsid w:val="008B08E2"/>
    <w:rsid w:val="008B12D2"/>
    <w:rsid w:val="008B2CF7"/>
    <w:rsid w:val="008B5432"/>
    <w:rsid w:val="008B55F1"/>
    <w:rsid w:val="008B6167"/>
    <w:rsid w:val="008B61A0"/>
    <w:rsid w:val="008B67DA"/>
    <w:rsid w:val="008B7D47"/>
    <w:rsid w:val="008C13AF"/>
    <w:rsid w:val="008C1D0E"/>
    <w:rsid w:val="008C34F6"/>
    <w:rsid w:val="008C4973"/>
    <w:rsid w:val="008C62A7"/>
    <w:rsid w:val="008D0686"/>
    <w:rsid w:val="008D15BA"/>
    <w:rsid w:val="008D2BCC"/>
    <w:rsid w:val="008D3D7F"/>
    <w:rsid w:val="008D52FA"/>
    <w:rsid w:val="008D6722"/>
    <w:rsid w:val="008E3354"/>
    <w:rsid w:val="008E4987"/>
    <w:rsid w:val="008E5EA8"/>
    <w:rsid w:val="008E7828"/>
    <w:rsid w:val="008F2A65"/>
    <w:rsid w:val="008F2BDA"/>
    <w:rsid w:val="008F2DF4"/>
    <w:rsid w:val="008F3D5E"/>
    <w:rsid w:val="008F59DD"/>
    <w:rsid w:val="00900C08"/>
    <w:rsid w:val="009026A3"/>
    <w:rsid w:val="00902C8B"/>
    <w:rsid w:val="0090318F"/>
    <w:rsid w:val="00903DF1"/>
    <w:rsid w:val="00903E2A"/>
    <w:rsid w:val="0090784C"/>
    <w:rsid w:val="00907F16"/>
    <w:rsid w:val="00911428"/>
    <w:rsid w:val="0091151B"/>
    <w:rsid w:val="009115A6"/>
    <w:rsid w:val="00914C1B"/>
    <w:rsid w:val="009169DE"/>
    <w:rsid w:val="009215F7"/>
    <w:rsid w:val="009221E0"/>
    <w:rsid w:val="00922365"/>
    <w:rsid w:val="009229B5"/>
    <w:rsid w:val="00922D95"/>
    <w:rsid w:val="00924F72"/>
    <w:rsid w:val="00925F9D"/>
    <w:rsid w:val="00925FA2"/>
    <w:rsid w:val="00930882"/>
    <w:rsid w:val="0093280A"/>
    <w:rsid w:val="00936399"/>
    <w:rsid w:val="00940102"/>
    <w:rsid w:val="00940DC5"/>
    <w:rsid w:val="009412B7"/>
    <w:rsid w:val="00942654"/>
    <w:rsid w:val="00944059"/>
    <w:rsid w:val="00944391"/>
    <w:rsid w:val="009473FD"/>
    <w:rsid w:val="0095167B"/>
    <w:rsid w:val="0095325C"/>
    <w:rsid w:val="00954015"/>
    <w:rsid w:val="0095492A"/>
    <w:rsid w:val="0095584B"/>
    <w:rsid w:val="00955F32"/>
    <w:rsid w:val="00964059"/>
    <w:rsid w:val="009646A1"/>
    <w:rsid w:val="0096512A"/>
    <w:rsid w:val="00965F58"/>
    <w:rsid w:val="0097028F"/>
    <w:rsid w:val="00972AF2"/>
    <w:rsid w:val="00973B52"/>
    <w:rsid w:val="009752B6"/>
    <w:rsid w:val="0097549B"/>
    <w:rsid w:val="00980405"/>
    <w:rsid w:val="00984F9C"/>
    <w:rsid w:val="00985A89"/>
    <w:rsid w:val="00986369"/>
    <w:rsid w:val="00986712"/>
    <w:rsid w:val="00990A58"/>
    <w:rsid w:val="00992BAF"/>
    <w:rsid w:val="00993C3C"/>
    <w:rsid w:val="00995296"/>
    <w:rsid w:val="00995D98"/>
    <w:rsid w:val="0099619E"/>
    <w:rsid w:val="00996A16"/>
    <w:rsid w:val="009A127D"/>
    <w:rsid w:val="009A54ED"/>
    <w:rsid w:val="009A577B"/>
    <w:rsid w:val="009A623B"/>
    <w:rsid w:val="009A72F9"/>
    <w:rsid w:val="009A7E93"/>
    <w:rsid w:val="009B4A16"/>
    <w:rsid w:val="009B79E8"/>
    <w:rsid w:val="009C240B"/>
    <w:rsid w:val="009C3A79"/>
    <w:rsid w:val="009C53B2"/>
    <w:rsid w:val="009C58EB"/>
    <w:rsid w:val="009C6A1A"/>
    <w:rsid w:val="009D1BEA"/>
    <w:rsid w:val="009D375C"/>
    <w:rsid w:val="009D6559"/>
    <w:rsid w:val="009D6B89"/>
    <w:rsid w:val="009D7B47"/>
    <w:rsid w:val="009E1C03"/>
    <w:rsid w:val="009E2B3E"/>
    <w:rsid w:val="009E3023"/>
    <w:rsid w:val="009E4254"/>
    <w:rsid w:val="009E457A"/>
    <w:rsid w:val="009E6CD4"/>
    <w:rsid w:val="009E764D"/>
    <w:rsid w:val="009F0023"/>
    <w:rsid w:val="009F007A"/>
    <w:rsid w:val="009F206E"/>
    <w:rsid w:val="009F2E7F"/>
    <w:rsid w:val="009F4131"/>
    <w:rsid w:val="009F614B"/>
    <w:rsid w:val="00A0111B"/>
    <w:rsid w:val="00A01BAD"/>
    <w:rsid w:val="00A01D52"/>
    <w:rsid w:val="00A0291F"/>
    <w:rsid w:val="00A02F59"/>
    <w:rsid w:val="00A04ECF"/>
    <w:rsid w:val="00A051DD"/>
    <w:rsid w:val="00A07FD0"/>
    <w:rsid w:val="00A105FD"/>
    <w:rsid w:val="00A12B5B"/>
    <w:rsid w:val="00A1377A"/>
    <w:rsid w:val="00A137C8"/>
    <w:rsid w:val="00A14034"/>
    <w:rsid w:val="00A15187"/>
    <w:rsid w:val="00A21249"/>
    <w:rsid w:val="00A21806"/>
    <w:rsid w:val="00A24E93"/>
    <w:rsid w:val="00A25BDE"/>
    <w:rsid w:val="00A264A6"/>
    <w:rsid w:val="00A27670"/>
    <w:rsid w:val="00A30B3C"/>
    <w:rsid w:val="00A3389A"/>
    <w:rsid w:val="00A33F83"/>
    <w:rsid w:val="00A34C15"/>
    <w:rsid w:val="00A350C5"/>
    <w:rsid w:val="00A3742E"/>
    <w:rsid w:val="00A40E19"/>
    <w:rsid w:val="00A4270D"/>
    <w:rsid w:val="00A4339D"/>
    <w:rsid w:val="00A453A7"/>
    <w:rsid w:val="00A45BEC"/>
    <w:rsid w:val="00A47758"/>
    <w:rsid w:val="00A52881"/>
    <w:rsid w:val="00A534CB"/>
    <w:rsid w:val="00A53CD4"/>
    <w:rsid w:val="00A5558F"/>
    <w:rsid w:val="00A55D48"/>
    <w:rsid w:val="00A56DC0"/>
    <w:rsid w:val="00A5762E"/>
    <w:rsid w:val="00A57E42"/>
    <w:rsid w:val="00A6122E"/>
    <w:rsid w:val="00A6196B"/>
    <w:rsid w:val="00A62015"/>
    <w:rsid w:val="00A62A7C"/>
    <w:rsid w:val="00A65FC6"/>
    <w:rsid w:val="00A66865"/>
    <w:rsid w:val="00A73125"/>
    <w:rsid w:val="00A8315B"/>
    <w:rsid w:val="00A84C6F"/>
    <w:rsid w:val="00A85094"/>
    <w:rsid w:val="00A92B72"/>
    <w:rsid w:val="00A93747"/>
    <w:rsid w:val="00A94615"/>
    <w:rsid w:val="00A95736"/>
    <w:rsid w:val="00A95EC2"/>
    <w:rsid w:val="00A97716"/>
    <w:rsid w:val="00A97933"/>
    <w:rsid w:val="00A97D0B"/>
    <w:rsid w:val="00AA0182"/>
    <w:rsid w:val="00AA203C"/>
    <w:rsid w:val="00AA41C6"/>
    <w:rsid w:val="00AA4720"/>
    <w:rsid w:val="00AA49C4"/>
    <w:rsid w:val="00AA7049"/>
    <w:rsid w:val="00AB2583"/>
    <w:rsid w:val="00AB3137"/>
    <w:rsid w:val="00AB348C"/>
    <w:rsid w:val="00AB5A91"/>
    <w:rsid w:val="00AB6254"/>
    <w:rsid w:val="00AB6BC9"/>
    <w:rsid w:val="00AB755F"/>
    <w:rsid w:val="00AB7C33"/>
    <w:rsid w:val="00AC0F4E"/>
    <w:rsid w:val="00AC2A2B"/>
    <w:rsid w:val="00AC5830"/>
    <w:rsid w:val="00AC5B5E"/>
    <w:rsid w:val="00AC6BB2"/>
    <w:rsid w:val="00AC772D"/>
    <w:rsid w:val="00AC7A57"/>
    <w:rsid w:val="00AC7EB0"/>
    <w:rsid w:val="00AD0ECF"/>
    <w:rsid w:val="00AD172F"/>
    <w:rsid w:val="00AD2832"/>
    <w:rsid w:val="00AD2A39"/>
    <w:rsid w:val="00AD4242"/>
    <w:rsid w:val="00AD52AA"/>
    <w:rsid w:val="00AD5457"/>
    <w:rsid w:val="00AD6621"/>
    <w:rsid w:val="00AD6641"/>
    <w:rsid w:val="00AD6817"/>
    <w:rsid w:val="00AD7F53"/>
    <w:rsid w:val="00AE0240"/>
    <w:rsid w:val="00AE088F"/>
    <w:rsid w:val="00AE139D"/>
    <w:rsid w:val="00AE2957"/>
    <w:rsid w:val="00AE460B"/>
    <w:rsid w:val="00AE52B6"/>
    <w:rsid w:val="00AE7F25"/>
    <w:rsid w:val="00AF092C"/>
    <w:rsid w:val="00AF1495"/>
    <w:rsid w:val="00AF1C7D"/>
    <w:rsid w:val="00AF4293"/>
    <w:rsid w:val="00AF47CC"/>
    <w:rsid w:val="00AF563E"/>
    <w:rsid w:val="00AF65C5"/>
    <w:rsid w:val="00AF6DC8"/>
    <w:rsid w:val="00AF77FE"/>
    <w:rsid w:val="00B019B1"/>
    <w:rsid w:val="00B0205E"/>
    <w:rsid w:val="00B02B20"/>
    <w:rsid w:val="00B03B2A"/>
    <w:rsid w:val="00B04464"/>
    <w:rsid w:val="00B055DA"/>
    <w:rsid w:val="00B1398C"/>
    <w:rsid w:val="00B14BA3"/>
    <w:rsid w:val="00B15796"/>
    <w:rsid w:val="00B15C43"/>
    <w:rsid w:val="00B16503"/>
    <w:rsid w:val="00B17376"/>
    <w:rsid w:val="00B202C3"/>
    <w:rsid w:val="00B22A59"/>
    <w:rsid w:val="00B235A5"/>
    <w:rsid w:val="00B25C2A"/>
    <w:rsid w:val="00B275AB"/>
    <w:rsid w:val="00B31E12"/>
    <w:rsid w:val="00B32555"/>
    <w:rsid w:val="00B3274A"/>
    <w:rsid w:val="00B32CCE"/>
    <w:rsid w:val="00B3330D"/>
    <w:rsid w:val="00B339FC"/>
    <w:rsid w:val="00B33B91"/>
    <w:rsid w:val="00B3575D"/>
    <w:rsid w:val="00B40D22"/>
    <w:rsid w:val="00B4140D"/>
    <w:rsid w:val="00B44FAF"/>
    <w:rsid w:val="00B47F97"/>
    <w:rsid w:val="00B51D8E"/>
    <w:rsid w:val="00B53453"/>
    <w:rsid w:val="00B55465"/>
    <w:rsid w:val="00B55505"/>
    <w:rsid w:val="00B60C3E"/>
    <w:rsid w:val="00B629DB"/>
    <w:rsid w:val="00B6465D"/>
    <w:rsid w:val="00B720AE"/>
    <w:rsid w:val="00B72519"/>
    <w:rsid w:val="00B74758"/>
    <w:rsid w:val="00B75523"/>
    <w:rsid w:val="00B75533"/>
    <w:rsid w:val="00B75F36"/>
    <w:rsid w:val="00B771D1"/>
    <w:rsid w:val="00B77FA6"/>
    <w:rsid w:val="00B77FB9"/>
    <w:rsid w:val="00B81996"/>
    <w:rsid w:val="00B8748B"/>
    <w:rsid w:val="00B87AC3"/>
    <w:rsid w:val="00B917BB"/>
    <w:rsid w:val="00B93BCB"/>
    <w:rsid w:val="00B93DE6"/>
    <w:rsid w:val="00B93F22"/>
    <w:rsid w:val="00B968EA"/>
    <w:rsid w:val="00B97068"/>
    <w:rsid w:val="00B970F3"/>
    <w:rsid w:val="00B97412"/>
    <w:rsid w:val="00BA069F"/>
    <w:rsid w:val="00BA108F"/>
    <w:rsid w:val="00BA13B6"/>
    <w:rsid w:val="00BA16DE"/>
    <w:rsid w:val="00BA1FBA"/>
    <w:rsid w:val="00BA505D"/>
    <w:rsid w:val="00BA5A1F"/>
    <w:rsid w:val="00BB2D89"/>
    <w:rsid w:val="00BB3C84"/>
    <w:rsid w:val="00BC1020"/>
    <w:rsid w:val="00BC2415"/>
    <w:rsid w:val="00BC2D2B"/>
    <w:rsid w:val="00BC4962"/>
    <w:rsid w:val="00BC6266"/>
    <w:rsid w:val="00BC74AF"/>
    <w:rsid w:val="00BC7733"/>
    <w:rsid w:val="00BC7796"/>
    <w:rsid w:val="00BD024D"/>
    <w:rsid w:val="00BD0767"/>
    <w:rsid w:val="00BD17FB"/>
    <w:rsid w:val="00BD2DA7"/>
    <w:rsid w:val="00BD5D09"/>
    <w:rsid w:val="00BD62AB"/>
    <w:rsid w:val="00BD6BE8"/>
    <w:rsid w:val="00BE091F"/>
    <w:rsid w:val="00BE1C82"/>
    <w:rsid w:val="00BE23DE"/>
    <w:rsid w:val="00BF110F"/>
    <w:rsid w:val="00BF299F"/>
    <w:rsid w:val="00BF317E"/>
    <w:rsid w:val="00BF4A3A"/>
    <w:rsid w:val="00BF5185"/>
    <w:rsid w:val="00BF6D9E"/>
    <w:rsid w:val="00C00489"/>
    <w:rsid w:val="00C0089F"/>
    <w:rsid w:val="00C02B81"/>
    <w:rsid w:val="00C0382A"/>
    <w:rsid w:val="00C059BE"/>
    <w:rsid w:val="00C06848"/>
    <w:rsid w:val="00C10140"/>
    <w:rsid w:val="00C10F5C"/>
    <w:rsid w:val="00C13C14"/>
    <w:rsid w:val="00C1701E"/>
    <w:rsid w:val="00C17663"/>
    <w:rsid w:val="00C17C87"/>
    <w:rsid w:val="00C2124D"/>
    <w:rsid w:val="00C23823"/>
    <w:rsid w:val="00C24014"/>
    <w:rsid w:val="00C246B3"/>
    <w:rsid w:val="00C25704"/>
    <w:rsid w:val="00C30217"/>
    <w:rsid w:val="00C30A5E"/>
    <w:rsid w:val="00C3383D"/>
    <w:rsid w:val="00C34F08"/>
    <w:rsid w:val="00C357E7"/>
    <w:rsid w:val="00C35ADD"/>
    <w:rsid w:val="00C37C82"/>
    <w:rsid w:val="00C40072"/>
    <w:rsid w:val="00C40742"/>
    <w:rsid w:val="00C4090D"/>
    <w:rsid w:val="00C413F0"/>
    <w:rsid w:val="00C4199E"/>
    <w:rsid w:val="00C42E70"/>
    <w:rsid w:val="00C447CD"/>
    <w:rsid w:val="00C44EC7"/>
    <w:rsid w:val="00C45122"/>
    <w:rsid w:val="00C455C0"/>
    <w:rsid w:val="00C4576B"/>
    <w:rsid w:val="00C462BF"/>
    <w:rsid w:val="00C50E71"/>
    <w:rsid w:val="00C53A50"/>
    <w:rsid w:val="00C54662"/>
    <w:rsid w:val="00C55042"/>
    <w:rsid w:val="00C56029"/>
    <w:rsid w:val="00C574DD"/>
    <w:rsid w:val="00C575D4"/>
    <w:rsid w:val="00C624C3"/>
    <w:rsid w:val="00C6280A"/>
    <w:rsid w:val="00C631F8"/>
    <w:rsid w:val="00C639B9"/>
    <w:rsid w:val="00C64B3E"/>
    <w:rsid w:val="00C664A5"/>
    <w:rsid w:val="00C7058D"/>
    <w:rsid w:val="00C70949"/>
    <w:rsid w:val="00C7250F"/>
    <w:rsid w:val="00C7667B"/>
    <w:rsid w:val="00C8016B"/>
    <w:rsid w:val="00C80770"/>
    <w:rsid w:val="00C821A9"/>
    <w:rsid w:val="00C8361D"/>
    <w:rsid w:val="00C84A40"/>
    <w:rsid w:val="00C85344"/>
    <w:rsid w:val="00C85440"/>
    <w:rsid w:val="00C858D8"/>
    <w:rsid w:val="00C87777"/>
    <w:rsid w:val="00C879B7"/>
    <w:rsid w:val="00C87F9B"/>
    <w:rsid w:val="00C90E68"/>
    <w:rsid w:val="00C91B73"/>
    <w:rsid w:val="00C9220F"/>
    <w:rsid w:val="00C93C1C"/>
    <w:rsid w:val="00C94355"/>
    <w:rsid w:val="00C952D5"/>
    <w:rsid w:val="00C952DC"/>
    <w:rsid w:val="00C961E9"/>
    <w:rsid w:val="00C96336"/>
    <w:rsid w:val="00C97DE4"/>
    <w:rsid w:val="00CA02E5"/>
    <w:rsid w:val="00CA1198"/>
    <w:rsid w:val="00CA14F5"/>
    <w:rsid w:val="00CA26B3"/>
    <w:rsid w:val="00CA78A6"/>
    <w:rsid w:val="00CB10FC"/>
    <w:rsid w:val="00CB129D"/>
    <w:rsid w:val="00CB449B"/>
    <w:rsid w:val="00CB5978"/>
    <w:rsid w:val="00CB5AB0"/>
    <w:rsid w:val="00CB6139"/>
    <w:rsid w:val="00CB624C"/>
    <w:rsid w:val="00CB64AD"/>
    <w:rsid w:val="00CC00A8"/>
    <w:rsid w:val="00CC01D1"/>
    <w:rsid w:val="00CC197E"/>
    <w:rsid w:val="00CC2B75"/>
    <w:rsid w:val="00CC4BA9"/>
    <w:rsid w:val="00CC5850"/>
    <w:rsid w:val="00CC5AC9"/>
    <w:rsid w:val="00CD127A"/>
    <w:rsid w:val="00CD1609"/>
    <w:rsid w:val="00CD200B"/>
    <w:rsid w:val="00CD27E7"/>
    <w:rsid w:val="00CD2E36"/>
    <w:rsid w:val="00CD5168"/>
    <w:rsid w:val="00CD5B4E"/>
    <w:rsid w:val="00CD5B5D"/>
    <w:rsid w:val="00CD698B"/>
    <w:rsid w:val="00CD7A88"/>
    <w:rsid w:val="00CE0090"/>
    <w:rsid w:val="00CE2167"/>
    <w:rsid w:val="00CE31D1"/>
    <w:rsid w:val="00CE5ED2"/>
    <w:rsid w:val="00CE6B42"/>
    <w:rsid w:val="00CE7491"/>
    <w:rsid w:val="00D006FD"/>
    <w:rsid w:val="00D010DE"/>
    <w:rsid w:val="00D02C39"/>
    <w:rsid w:val="00D05374"/>
    <w:rsid w:val="00D06868"/>
    <w:rsid w:val="00D112BE"/>
    <w:rsid w:val="00D13C51"/>
    <w:rsid w:val="00D153CE"/>
    <w:rsid w:val="00D1580B"/>
    <w:rsid w:val="00D174F8"/>
    <w:rsid w:val="00D218FF"/>
    <w:rsid w:val="00D2201D"/>
    <w:rsid w:val="00D22979"/>
    <w:rsid w:val="00D22A19"/>
    <w:rsid w:val="00D2352C"/>
    <w:rsid w:val="00D2469C"/>
    <w:rsid w:val="00D2523A"/>
    <w:rsid w:val="00D25417"/>
    <w:rsid w:val="00D274DD"/>
    <w:rsid w:val="00D3177B"/>
    <w:rsid w:val="00D32039"/>
    <w:rsid w:val="00D337D6"/>
    <w:rsid w:val="00D33B52"/>
    <w:rsid w:val="00D35DC5"/>
    <w:rsid w:val="00D379DC"/>
    <w:rsid w:val="00D42830"/>
    <w:rsid w:val="00D42863"/>
    <w:rsid w:val="00D443B3"/>
    <w:rsid w:val="00D45CAC"/>
    <w:rsid w:val="00D467F7"/>
    <w:rsid w:val="00D46A97"/>
    <w:rsid w:val="00D50794"/>
    <w:rsid w:val="00D518C5"/>
    <w:rsid w:val="00D518EF"/>
    <w:rsid w:val="00D52399"/>
    <w:rsid w:val="00D54729"/>
    <w:rsid w:val="00D55F16"/>
    <w:rsid w:val="00D6214C"/>
    <w:rsid w:val="00D621EC"/>
    <w:rsid w:val="00D624F2"/>
    <w:rsid w:val="00D625C7"/>
    <w:rsid w:val="00D6445E"/>
    <w:rsid w:val="00D65406"/>
    <w:rsid w:val="00D6677B"/>
    <w:rsid w:val="00D675A2"/>
    <w:rsid w:val="00D70564"/>
    <w:rsid w:val="00D70769"/>
    <w:rsid w:val="00D7165E"/>
    <w:rsid w:val="00D75C48"/>
    <w:rsid w:val="00D81588"/>
    <w:rsid w:val="00D82BCB"/>
    <w:rsid w:val="00D83185"/>
    <w:rsid w:val="00D83853"/>
    <w:rsid w:val="00D848FC"/>
    <w:rsid w:val="00D85958"/>
    <w:rsid w:val="00D86195"/>
    <w:rsid w:val="00D862E4"/>
    <w:rsid w:val="00D86E08"/>
    <w:rsid w:val="00D87143"/>
    <w:rsid w:val="00D91709"/>
    <w:rsid w:val="00D918B3"/>
    <w:rsid w:val="00D93441"/>
    <w:rsid w:val="00D94E09"/>
    <w:rsid w:val="00D96AA8"/>
    <w:rsid w:val="00D970D5"/>
    <w:rsid w:val="00DA03A1"/>
    <w:rsid w:val="00DA1E12"/>
    <w:rsid w:val="00DA2FEF"/>
    <w:rsid w:val="00DA7FDF"/>
    <w:rsid w:val="00DB020C"/>
    <w:rsid w:val="00DB14FF"/>
    <w:rsid w:val="00DB60D6"/>
    <w:rsid w:val="00DB6515"/>
    <w:rsid w:val="00DB7A6F"/>
    <w:rsid w:val="00DC0EFA"/>
    <w:rsid w:val="00DC0F4E"/>
    <w:rsid w:val="00DC233E"/>
    <w:rsid w:val="00DC6C33"/>
    <w:rsid w:val="00DC7AE3"/>
    <w:rsid w:val="00DD3096"/>
    <w:rsid w:val="00DD3128"/>
    <w:rsid w:val="00DD453C"/>
    <w:rsid w:val="00DD4D32"/>
    <w:rsid w:val="00DD5B64"/>
    <w:rsid w:val="00DD60D5"/>
    <w:rsid w:val="00DD6AE7"/>
    <w:rsid w:val="00DD6B31"/>
    <w:rsid w:val="00DD6D40"/>
    <w:rsid w:val="00DD7467"/>
    <w:rsid w:val="00DD7FBF"/>
    <w:rsid w:val="00DE1272"/>
    <w:rsid w:val="00DE220F"/>
    <w:rsid w:val="00DE2423"/>
    <w:rsid w:val="00DE2438"/>
    <w:rsid w:val="00DE2AC8"/>
    <w:rsid w:val="00DE3B3A"/>
    <w:rsid w:val="00DE5FA7"/>
    <w:rsid w:val="00DE628D"/>
    <w:rsid w:val="00DE758F"/>
    <w:rsid w:val="00DE79E0"/>
    <w:rsid w:val="00DF0B09"/>
    <w:rsid w:val="00DF2C5E"/>
    <w:rsid w:val="00DF4250"/>
    <w:rsid w:val="00DF5082"/>
    <w:rsid w:val="00DF51C7"/>
    <w:rsid w:val="00DF5C85"/>
    <w:rsid w:val="00DF7026"/>
    <w:rsid w:val="00DF78D5"/>
    <w:rsid w:val="00E0048F"/>
    <w:rsid w:val="00E02F43"/>
    <w:rsid w:val="00E03AA3"/>
    <w:rsid w:val="00E0423E"/>
    <w:rsid w:val="00E06527"/>
    <w:rsid w:val="00E069C2"/>
    <w:rsid w:val="00E1017A"/>
    <w:rsid w:val="00E104BB"/>
    <w:rsid w:val="00E11E53"/>
    <w:rsid w:val="00E200DD"/>
    <w:rsid w:val="00E20BA5"/>
    <w:rsid w:val="00E21761"/>
    <w:rsid w:val="00E21B96"/>
    <w:rsid w:val="00E21D9D"/>
    <w:rsid w:val="00E23706"/>
    <w:rsid w:val="00E24E41"/>
    <w:rsid w:val="00E24F15"/>
    <w:rsid w:val="00E25150"/>
    <w:rsid w:val="00E26EB8"/>
    <w:rsid w:val="00E32290"/>
    <w:rsid w:val="00E34516"/>
    <w:rsid w:val="00E36298"/>
    <w:rsid w:val="00E36FC7"/>
    <w:rsid w:val="00E37373"/>
    <w:rsid w:val="00E374BC"/>
    <w:rsid w:val="00E411C4"/>
    <w:rsid w:val="00E427F1"/>
    <w:rsid w:val="00E466C5"/>
    <w:rsid w:val="00E55FC4"/>
    <w:rsid w:val="00E56F89"/>
    <w:rsid w:val="00E60AE2"/>
    <w:rsid w:val="00E6148C"/>
    <w:rsid w:val="00E62D63"/>
    <w:rsid w:val="00E631B4"/>
    <w:rsid w:val="00E637BB"/>
    <w:rsid w:val="00E639BA"/>
    <w:rsid w:val="00E63D6E"/>
    <w:rsid w:val="00E64220"/>
    <w:rsid w:val="00E6439C"/>
    <w:rsid w:val="00E65007"/>
    <w:rsid w:val="00E65088"/>
    <w:rsid w:val="00E66B42"/>
    <w:rsid w:val="00E70838"/>
    <w:rsid w:val="00E7090A"/>
    <w:rsid w:val="00E71508"/>
    <w:rsid w:val="00E72931"/>
    <w:rsid w:val="00E7457E"/>
    <w:rsid w:val="00E753AF"/>
    <w:rsid w:val="00E75F2E"/>
    <w:rsid w:val="00E769FE"/>
    <w:rsid w:val="00E779E3"/>
    <w:rsid w:val="00E809AA"/>
    <w:rsid w:val="00E81A5B"/>
    <w:rsid w:val="00E85E89"/>
    <w:rsid w:val="00E85EE9"/>
    <w:rsid w:val="00E942AB"/>
    <w:rsid w:val="00E942ED"/>
    <w:rsid w:val="00E95267"/>
    <w:rsid w:val="00E96042"/>
    <w:rsid w:val="00E97933"/>
    <w:rsid w:val="00EA3416"/>
    <w:rsid w:val="00EA3973"/>
    <w:rsid w:val="00EA45FF"/>
    <w:rsid w:val="00EA5B37"/>
    <w:rsid w:val="00EA60E2"/>
    <w:rsid w:val="00EA6666"/>
    <w:rsid w:val="00EA6C4A"/>
    <w:rsid w:val="00EA77FA"/>
    <w:rsid w:val="00EB1215"/>
    <w:rsid w:val="00EB2254"/>
    <w:rsid w:val="00EB4208"/>
    <w:rsid w:val="00EB4D43"/>
    <w:rsid w:val="00EB625A"/>
    <w:rsid w:val="00EB7297"/>
    <w:rsid w:val="00EC4C52"/>
    <w:rsid w:val="00EC6F93"/>
    <w:rsid w:val="00EC7C09"/>
    <w:rsid w:val="00ED09E8"/>
    <w:rsid w:val="00ED146F"/>
    <w:rsid w:val="00ED546E"/>
    <w:rsid w:val="00ED5572"/>
    <w:rsid w:val="00ED6336"/>
    <w:rsid w:val="00EE1C07"/>
    <w:rsid w:val="00EE3912"/>
    <w:rsid w:val="00EE5C65"/>
    <w:rsid w:val="00EF0EC6"/>
    <w:rsid w:val="00EF1C54"/>
    <w:rsid w:val="00EF4BD9"/>
    <w:rsid w:val="00EF5238"/>
    <w:rsid w:val="00F0451E"/>
    <w:rsid w:val="00F05373"/>
    <w:rsid w:val="00F05ACC"/>
    <w:rsid w:val="00F07045"/>
    <w:rsid w:val="00F10029"/>
    <w:rsid w:val="00F11FC7"/>
    <w:rsid w:val="00F12FE1"/>
    <w:rsid w:val="00F14497"/>
    <w:rsid w:val="00F16618"/>
    <w:rsid w:val="00F1725A"/>
    <w:rsid w:val="00F1752A"/>
    <w:rsid w:val="00F200A2"/>
    <w:rsid w:val="00F20BFF"/>
    <w:rsid w:val="00F20F9F"/>
    <w:rsid w:val="00F2230F"/>
    <w:rsid w:val="00F252AE"/>
    <w:rsid w:val="00F257FA"/>
    <w:rsid w:val="00F3005C"/>
    <w:rsid w:val="00F30EC7"/>
    <w:rsid w:val="00F311D0"/>
    <w:rsid w:val="00F33A77"/>
    <w:rsid w:val="00F34BDC"/>
    <w:rsid w:val="00F3638A"/>
    <w:rsid w:val="00F368E5"/>
    <w:rsid w:val="00F36AA6"/>
    <w:rsid w:val="00F36C64"/>
    <w:rsid w:val="00F41D9E"/>
    <w:rsid w:val="00F45ECB"/>
    <w:rsid w:val="00F46A06"/>
    <w:rsid w:val="00F5105A"/>
    <w:rsid w:val="00F52F9B"/>
    <w:rsid w:val="00F541F4"/>
    <w:rsid w:val="00F54F02"/>
    <w:rsid w:val="00F569DB"/>
    <w:rsid w:val="00F56B1C"/>
    <w:rsid w:val="00F570D5"/>
    <w:rsid w:val="00F57E35"/>
    <w:rsid w:val="00F57F1F"/>
    <w:rsid w:val="00F60DD4"/>
    <w:rsid w:val="00F61A45"/>
    <w:rsid w:val="00F628D2"/>
    <w:rsid w:val="00F63BD1"/>
    <w:rsid w:val="00F63D9C"/>
    <w:rsid w:val="00F64A7B"/>
    <w:rsid w:val="00F64DCC"/>
    <w:rsid w:val="00F6578D"/>
    <w:rsid w:val="00F65AE7"/>
    <w:rsid w:val="00F6690A"/>
    <w:rsid w:val="00F66ABC"/>
    <w:rsid w:val="00F70303"/>
    <w:rsid w:val="00F70EC4"/>
    <w:rsid w:val="00F72E30"/>
    <w:rsid w:val="00F74F33"/>
    <w:rsid w:val="00F76F1B"/>
    <w:rsid w:val="00F8096B"/>
    <w:rsid w:val="00F80AFE"/>
    <w:rsid w:val="00F80F43"/>
    <w:rsid w:val="00F81691"/>
    <w:rsid w:val="00F82529"/>
    <w:rsid w:val="00F829BB"/>
    <w:rsid w:val="00F82F78"/>
    <w:rsid w:val="00F831A0"/>
    <w:rsid w:val="00F8591C"/>
    <w:rsid w:val="00F8640A"/>
    <w:rsid w:val="00F87B09"/>
    <w:rsid w:val="00F87E29"/>
    <w:rsid w:val="00F87EAF"/>
    <w:rsid w:val="00F90CF7"/>
    <w:rsid w:val="00F9108C"/>
    <w:rsid w:val="00F92B13"/>
    <w:rsid w:val="00F951A7"/>
    <w:rsid w:val="00F95CAD"/>
    <w:rsid w:val="00F95DFA"/>
    <w:rsid w:val="00F97D57"/>
    <w:rsid w:val="00FA069A"/>
    <w:rsid w:val="00FA0DA0"/>
    <w:rsid w:val="00FA3BDC"/>
    <w:rsid w:val="00FA525D"/>
    <w:rsid w:val="00FA597F"/>
    <w:rsid w:val="00FA77F4"/>
    <w:rsid w:val="00FB1E0B"/>
    <w:rsid w:val="00FB202B"/>
    <w:rsid w:val="00FB2445"/>
    <w:rsid w:val="00FB2A4A"/>
    <w:rsid w:val="00FB3B0D"/>
    <w:rsid w:val="00FB54B9"/>
    <w:rsid w:val="00FB6F24"/>
    <w:rsid w:val="00FC0EA5"/>
    <w:rsid w:val="00FC1A10"/>
    <w:rsid w:val="00FC3CA7"/>
    <w:rsid w:val="00FC4279"/>
    <w:rsid w:val="00FC44D1"/>
    <w:rsid w:val="00FC541C"/>
    <w:rsid w:val="00FC7410"/>
    <w:rsid w:val="00FD085B"/>
    <w:rsid w:val="00FD09A8"/>
    <w:rsid w:val="00FD3D7E"/>
    <w:rsid w:val="00FD42BF"/>
    <w:rsid w:val="00FE367F"/>
    <w:rsid w:val="00FF016C"/>
    <w:rsid w:val="00FF1F5E"/>
    <w:rsid w:val="00FF3733"/>
    <w:rsid w:val="00FF3C9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E5B85"/>
  <w15:docId w15:val="{2B213594-9B66-42AE-B52F-8087B243F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5CCC"/>
    <w:pPr>
      <w:spacing w:after="120" w:line="240" w:lineRule="auto"/>
      <w:ind w:firstLine="567"/>
      <w:jc w:val="both"/>
    </w:pPr>
    <w:rPr>
      <w:rFonts w:ascii="Arial" w:eastAsiaTheme="minorEastAsia" w:hAnsi="Arial"/>
      <w:sz w:val="20"/>
      <w:lang w:eastAsia="es-ES"/>
    </w:rPr>
  </w:style>
  <w:style w:type="paragraph" w:styleId="Ttulo1">
    <w:name w:val="heading 1"/>
    <w:basedOn w:val="Normal"/>
    <w:next w:val="Normal"/>
    <w:link w:val="Ttulo1Car"/>
    <w:uiPriority w:val="9"/>
    <w:qFormat/>
    <w:rsid w:val="007C499F"/>
    <w:pPr>
      <w:keepNext/>
      <w:keepLines/>
      <w:spacing w:before="120"/>
      <w:ind w:firstLine="0"/>
      <w:jc w:val="center"/>
      <w:outlineLvl w:val="0"/>
    </w:pPr>
    <w:rPr>
      <w:rFonts w:eastAsiaTheme="majorEastAsia" w:cstheme="majorBidi"/>
      <w:b/>
      <w:color w:val="000000" w:themeColor="text1"/>
      <w:sz w:val="24"/>
      <w:szCs w:val="32"/>
    </w:rPr>
  </w:style>
  <w:style w:type="paragraph" w:styleId="Ttulo2">
    <w:name w:val="heading 2"/>
    <w:basedOn w:val="Normal"/>
    <w:next w:val="Normal"/>
    <w:link w:val="Ttulo2Car"/>
    <w:uiPriority w:val="9"/>
    <w:unhideWhenUsed/>
    <w:qFormat/>
    <w:rsid w:val="00305CCC"/>
    <w:pPr>
      <w:keepNext/>
      <w:keepLines/>
      <w:numPr>
        <w:numId w:val="10"/>
      </w:numPr>
      <w:spacing w:before="120"/>
      <w:outlineLvl w:val="1"/>
    </w:pPr>
    <w:rPr>
      <w:rFonts w:eastAsiaTheme="majorEastAsia" w:cstheme="majorBidi"/>
      <w:smallCaps/>
      <w:color w:val="000000" w:themeColor="text1"/>
      <w:szCs w:val="26"/>
    </w:rPr>
  </w:style>
  <w:style w:type="paragraph" w:styleId="Ttulo3">
    <w:name w:val="heading 3"/>
    <w:basedOn w:val="Normal"/>
    <w:next w:val="Normal"/>
    <w:link w:val="Ttulo3Car"/>
    <w:uiPriority w:val="9"/>
    <w:unhideWhenUsed/>
    <w:qFormat/>
    <w:rsid w:val="001E0CF0"/>
    <w:pPr>
      <w:keepNext/>
      <w:keepLines/>
      <w:numPr>
        <w:numId w:val="11"/>
      </w:numPr>
      <w:spacing w:before="120"/>
      <w:ind w:left="0" w:firstLine="0"/>
      <w:outlineLvl w:val="2"/>
    </w:pPr>
    <w:rPr>
      <w:rFonts w:eastAsiaTheme="majorEastAsia" w:cstheme="majorBidi"/>
      <w:i/>
      <w:color w:val="000000" w:themeColor="text1"/>
      <w:szCs w:val="24"/>
    </w:rPr>
  </w:style>
  <w:style w:type="paragraph" w:styleId="Ttulo4">
    <w:name w:val="heading 4"/>
    <w:basedOn w:val="Normal"/>
    <w:next w:val="Normal"/>
    <w:link w:val="Ttulo4Car"/>
    <w:uiPriority w:val="9"/>
    <w:unhideWhenUsed/>
    <w:qFormat/>
    <w:rsid w:val="001E0CF0"/>
    <w:pPr>
      <w:keepNext/>
      <w:keepLines/>
      <w:numPr>
        <w:numId w:val="12"/>
      </w:numPr>
      <w:spacing w:before="120"/>
      <w:ind w:left="0" w:firstLine="0"/>
      <w:outlineLvl w:val="3"/>
    </w:pPr>
    <w:rPr>
      <w:rFonts w:eastAsiaTheme="majorEastAsia" w:cstheme="majorBidi"/>
      <w:iCs/>
      <w:color w:val="000000" w:themeColor="tex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9C6A1A"/>
    <w:rPr>
      <w:color w:val="0563C1" w:themeColor="hyperlink"/>
      <w:u w:val="single"/>
    </w:rPr>
  </w:style>
  <w:style w:type="paragraph" w:styleId="Textonotapie">
    <w:name w:val="footnote text"/>
    <w:basedOn w:val="Normal"/>
    <w:link w:val="TextonotapieCar"/>
    <w:uiPriority w:val="99"/>
    <w:semiHidden/>
    <w:unhideWhenUsed/>
    <w:rsid w:val="00305CCC"/>
    <w:pPr>
      <w:spacing w:after="0"/>
      <w:ind w:firstLine="0"/>
    </w:pPr>
    <w:rPr>
      <w:sz w:val="16"/>
      <w:szCs w:val="20"/>
    </w:rPr>
  </w:style>
  <w:style w:type="character" w:customStyle="1" w:styleId="TextonotapieCar">
    <w:name w:val="Texto nota pie Car"/>
    <w:basedOn w:val="Fuentedeprrafopredeter"/>
    <w:link w:val="Textonotapie"/>
    <w:uiPriority w:val="99"/>
    <w:semiHidden/>
    <w:rsid w:val="00305CCC"/>
    <w:rPr>
      <w:rFonts w:ascii="Arial" w:eastAsiaTheme="minorEastAsia" w:hAnsi="Arial"/>
      <w:sz w:val="16"/>
      <w:szCs w:val="20"/>
      <w:lang w:eastAsia="es-ES"/>
    </w:rPr>
  </w:style>
  <w:style w:type="character" w:customStyle="1" w:styleId="TextonotaalfinalCar">
    <w:name w:val="Texto nota al final Car"/>
    <w:aliases w:val="Car Car"/>
    <w:basedOn w:val="Fuentedeprrafopredeter"/>
    <w:link w:val="Textonotaalfinal"/>
    <w:uiPriority w:val="99"/>
    <w:locked/>
    <w:rsid w:val="009C6A1A"/>
    <w:rPr>
      <w:rFonts w:ascii="Calibri" w:eastAsia="Calibri" w:hAnsi="Calibri" w:cs="Times New Roman"/>
      <w:sz w:val="20"/>
      <w:szCs w:val="20"/>
    </w:rPr>
  </w:style>
  <w:style w:type="paragraph" w:styleId="Textonotaalfinal">
    <w:name w:val="endnote text"/>
    <w:aliases w:val="Car"/>
    <w:basedOn w:val="Normal"/>
    <w:link w:val="TextonotaalfinalCar"/>
    <w:uiPriority w:val="99"/>
    <w:unhideWhenUsed/>
    <w:rsid w:val="009C6A1A"/>
    <w:pPr>
      <w:suppressAutoHyphens/>
      <w:autoSpaceDN w:val="0"/>
    </w:pPr>
    <w:rPr>
      <w:rFonts w:ascii="Calibri" w:eastAsia="Calibri" w:hAnsi="Calibri" w:cs="Times New Roman"/>
      <w:szCs w:val="20"/>
      <w:lang w:eastAsia="en-US"/>
    </w:rPr>
  </w:style>
  <w:style w:type="character" w:customStyle="1" w:styleId="TextonotaalfinalCar1">
    <w:name w:val="Texto nota al final Car1"/>
    <w:basedOn w:val="Fuentedeprrafopredeter"/>
    <w:uiPriority w:val="99"/>
    <w:semiHidden/>
    <w:rsid w:val="009C6A1A"/>
    <w:rPr>
      <w:rFonts w:eastAsiaTheme="minorEastAsia"/>
      <w:sz w:val="20"/>
      <w:szCs w:val="20"/>
      <w:lang w:eastAsia="es-ES"/>
    </w:rPr>
  </w:style>
  <w:style w:type="paragraph" w:styleId="Prrafodelista">
    <w:name w:val="List Paragraph"/>
    <w:basedOn w:val="Normal"/>
    <w:uiPriority w:val="34"/>
    <w:qFormat/>
    <w:rsid w:val="009C6A1A"/>
    <w:pPr>
      <w:ind w:left="720"/>
      <w:contextualSpacing/>
    </w:pPr>
  </w:style>
  <w:style w:type="character" w:styleId="Refdenotaalpie">
    <w:name w:val="footnote reference"/>
    <w:basedOn w:val="Fuentedeprrafopredeter"/>
    <w:uiPriority w:val="99"/>
    <w:semiHidden/>
    <w:unhideWhenUsed/>
    <w:rsid w:val="009C6A1A"/>
    <w:rPr>
      <w:vertAlign w:val="superscript"/>
    </w:rPr>
  </w:style>
  <w:style w:type="character" w:styleId="Hipervnculovisitado">
    <w:name w:val="FollowedHyperlink"/>
    <w:basedOn w:val="Fuentedeprrafopredeter"/>
    <w:uiPriority w:val="99"/>
    <w:semiHidden/>
    <w:unhideWhenUsed/>
    <w:rsid w:val="002E4980"/>
    <w:rPr>
      <w:color w:val="954F72" w:themeColor="followedHyperlink"/>
      <w:u w:val="single"/>
    </w:rPr>
  </w:style>
  <w:style w:type="character" w:customStyle="1" w:styleId="apple-converted-space">
    <w:name w:val="apple-converted-space"/>
    <w:basedOn w:val="Fuentedeprrafopredeter"/>
    <w:rsid w:val="00AD2832"/>
  </w:style>
  <w:style w:type="paragraph" w:customStyle="1" w:styleId="n2">
    <w:name w:val="n2"/>
    <w:basedOn w:val="Normal"/>
    <w:rsid w:val="00644504"/>
    <w:pPr>
      <w:spacing w:before="100" w:beforeAutospacing="1" w:after="100" w:afterAutospacing="1"/>
    </w:pPr>
    <w:rPr>
      <w:rFonts w:ascii="Times New Roman" w:eastAsia="Times New Roman" w:hAnsi="Times New Roman" w:cs="Times New Roman"/>
      <w:sz w:val="24"/>
      <w:szCs w:val="24"/>
    </w:rPr>
  </w:style>
  <w:style w:type="character" w:styleId="nfasis">
    <w:name w:val="Emphasis"/>
    <w:basedOn w:val="Fuentedeprrafopredeter"/>
    <w:uiPriority w:val="20"/>
    <w:qFormat/>
    <w:rsid w:val="00644504"/>
    <w:rPr>
      <w:i/>
      <w:iCs/>
    </w:rPr>
  </w:style>
  <w:style w:type="paragraph" w:customStyle="1" w:styleId="j">
    <w:name w:val="j"/>
    <w:basedOn w:val="Normal"/>
    <w:rsid w:val="00644504"/>
    <w:pPr>
      <w:spacing w:before="100" w:beforeAutospacing="1" w:after="100" w:afterAutospacing="1"/>
    </w:pPr>
    <w:rPr>
      <w:rFonts w:ascii="Times New Roman" w:eastAsia="Times New Roman" w:hAnsi="Times New Roman" w:cs="Times New Roman"/>
      <w:sz w:val="24"/>
      <w:szCs w:val="24"/>
    </w:rPr>
  </w:style>
  <w:style w:type="character" w:customStyle="1" w:styleId="nacep">
    <w:name w:val="n_acep"/>
    <w:basedOn w:val="Fuentedeprrafopredeter"/>
    <w:rsid w:val="00644504"/>
  </w:style>
  <w:style w:type="paragraph" w:styleId="z-Principiodelformulario">
    <w:name w:val="HTML Top of Form"/>
    <w:basedOn w:val="Normal"/>
    <w:next w:val="Normal"/>
    <w:link w:val="z-PrincipiodelformularioCar"/>
    <w:hidden/>
    <w:uiPriority w:val="99"/>
    <w:semiHidden/>
    <w:unhideWhenUsed/>
    <w:rsid w:val="00AA203C"/>
    <w:pPr>
      <w:pBdr>
        <w:bottom w:val="single" w:sz="6" w:space="1" w:color="auto"/>
      </w:pBdr>
      <w:spacing w:after="0"/>
      <w:jc w:val="center"/>
    </w:pPr>
    <w:rPr>
      <w:rFonts w:eastAsia="Times New Roman" w:cs="Arial"/>
      <w:vanish/>
      <w:sz w:val="16"/>
      <w:szCs w:val="16"/>
    </w:rPr>
  </w:style>
  <w:style w:type="character" w:customStyle="1" w:styleId="z-PrincipiodelformularioCar">
    <w:name w:val="z-Principio del formulario Car"/>
    <w:basedOn w:val="Fuentedeprrafopredeter"/>
    <w:link w:val="z-Principiodelformulario"/>
    <w:uiPriority w:val="99"/>
    <w:semiHidden/>
    <w:rsid w:val="00AA203C"/>
    <w:rPr>
      <w:rFonts w:ascii="Arial" w:eastAsia="Times New Roman" w:hAnsi="Arial" w:cs="Arial"/>
      <w:vanish/>
      <w:sz w:val="16"/>
      <w:szCs w:val="16"/>
      <w:lang w:eastAsia="es-ES"/>
    </w:rPr>
  </w:style>
  <w:style w:type="paragraph" w:styleId="z-Finaldelformulario">
    <w:name w:val="HTML Bottom of Form"/>
    <w:basedOn w:val="Normal"/>
    <w:next w:val="Normal"/>
    <w:link w:val="z-FinaldelformularioCar"/>
    <w:hidden/>
    <w:uiPriority w:val="99"/>
    <w:semiHidden/>
    <w:unhideWhenUsed/>
    <w:rsid w:val="00AA203C"/>
    <w:pPr>
      <w:pBdr>
        <w:top w:val="single" w:sz="6" w:space="1" w:color="auto"/>
      </w:pBdr>
      <w:spacing w:after="0"/>
      <w:jc w:val="center"/>
    </w:pPr>
    <w:rPr>
      <w:rFonts w:eastAsia="Times New Roman" w:cs="Arial"/>
      <w:vanish/>
      <w:sz w:val="16"/>
      <w:szCs w:val="16"/>
    </w:rPr>
  </w:style>
  <w:style w:type="character" w:customStyle="1" w:styleId="z-FinaldelformularioCar">
    <w:name w:val="z-Final del formulario Car"/>
    <w:basedOn w:val="Fuentedeprrafopredeter"/>
    <w:link w:val="z-Finaldelformulario"/>
    <w:uiPriority w:val="99"/>
    <w:semiHidden/>
    <w:rsid w:val="00AA203C"/>
    <w:rPr>
      <w:rFonts w:ascii="Arial" w:eastAsia="Times New Roman" w:hAnsi="Arial" w:cs="Arial"/>
      <w:vanish/>
      <w:sz w:val="16"/>
      <w:szCs w:val="16"/>
      <w:lang w:eastAsia="es-ES"/>
    </w:rPr>
  </w:style>
  <w:style w:type="character" w:styleId="Textoennegrita">
    <w:name w:val="Strong"/>
    <w:basedOn w:val="Fuentedeprrafopredeter"/>
    <w:uiPriority w:val="22"/>
    <w:qFormat/>
    <w:rsid w:val="00AA203C"/>
    <w:rPr>
      <w:b/>
      <w:bCs/>
    </w:rPr>
  </w:style>
  <w:style w:type="character" w:styleId="Refdenotaalfinal">
    <w:name w:val="endnote reference"/>
    <w:basedOn w:val="Fuentedeprrafopredeter"/>
    <w:uiPriority w:val="99"/>
    <w:semiHidden/>
    <w:unhideWhenUsed/>
    <w:rsid w:val="00C44EC7"/>
    <w:rPr>
      <w:vertAlign w:val="superscript"/>
    </w:rPr>
  </w:style>
  <w:style w:type="paragraph" w:styleId="Textodeglobo">
    <w:name w:val="Balloon Text"/>
    <w:basedOn w:val="Normal"/>
    <w:link w:val="TextodegloboCar"/>
    <w:uiPriority w:val="99"/>
    <w:semiHidden/>
    <w:unhideWhenUsed/>
    <w:rsid w:val="00795983"/>
    <w:pPr>
      <w:spacing w:after="0"/>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795983"/>
    <w:rPr>
      <w:rFonts w:ascii="Tahoma" w:eastAsiaTheme="minorEastAsia" w:hAnsi="Tahoma" w:cs="Tahoma"/>
      <w:sz w:val="16"/>
      <w:szCs w:val="16"/>
      <w:lang w:eastAsia="es-ES"/>
    </w:rPr>
  </w:style>
  <w:style w:type="paragraph" w:styleId="Encabezado">
    <w:name w:val="header"/>
    <w:basedOn w:val="Normal"/>
    <w:link w:val="EncabezadoCar"/>
    <w:uiPriority w:val="99"/>
    <w:unhideWhenUsed/>
    <w:rsid w:val="003A76B6"/>
    <w:pPr>
      <w:tabs>
        <w:tab w:val="center" w:pos="4252"/>
        <w:tab w:val="right" w:pos="8504"/>
      </w:tabs>
      <w:spacing w:after="0"/>
    </w:pPr>
  </w:style>
  <w:style w:type="character" w:customStyle="1" w:styleId="EncabezadoCar">
    <w:name w:val="Encabezado Car"/>
    <w:basedOn w:val="Fuentedeprrafopredeter"/>
    <w:link w:val="Encabezado"/>
    <w:uiPriority w:val="99"/>
    <w:rsid w:val="003A76B6"/>
    <w:rPr>
      <w:rFonts w:eastAsiaTheme="minorEastAsia"/>
      <w:lang w:eastAsia="es-ES"/>
    </w:rPr>
  </w:style>
  <w:style w:type="paragraph" w:styleId="Piedepgina">
    <w:name w:val="footer"/>
    <w:basedOn w:val="Normal"/>
    <w:link w:val="PiedepginaCar"/>
    <w:uiPriority w:val="99"/>
    <w:unhideWhenUsed/>
    <w:rsid w:val="003A76B6"/>
    <w:pPr>
      <w:tabs>
        <w:tab w:val="center" w:pos="4252"/>
        <w:tab w:val="right" w:pos="8504"/>
      </w:tabs>
      <w:spacing w:after="0"/>
    </w:pPr>
  </w:style>
  <w:style w:type="character" w:customStyle="1" w:styleId="PiedepginaCar">
    <w:name w:val="Pie de página Car"/>
    <w:basedOn w:val="Fuentedeprrafopredeter"/>
    <w:link w:val="Piedepgina"/>
    <w:uiPriority w:val="99"/>
    <w:rsid w:val="003A76B6"/>
    <w:rPr>
      <w:rFonts w:eastAsiaTheme="minorEastAsia"/>
      <w:lang w:eastAsia="es-ES"/>
    </w:rPr>
  </w:style>
  <w:style w:type="paragraph" w:customStyle="1" w:styleId="Default">
    <w:name w:val="Default"/>
    <w:rsid w:val="00AF77FE"/>
    <w:pPr>
      <w:autoSpaceDE w:val="0"/>
      <w:autoSpaceDN w:val="0"/>
      <w:adjustRightInd w:val="0"/>
      <w:spacing w:after="0" w:line="240" w:lineRule="auto"/>
    </w:pPr>
    <w:rPr>
      <w:rFonts w:ascii="Arial" w:hAnsi="Arial" w:cs="Arial"/>
      <w:color w:val="000000"/>
      <w:sz w:val="24"/>
      <w:szCs w:val="24"/>
    </w:rPr>
  </w:style>
  <w:style w:type="character" w:styleId="Mencinsinresolver">
    <w:name w:val="Unresolved Mention"/>
    <w:basedOn w:val="Fuentedeprrafopredeter"/>
    <w:uiPriority w:val="99"/>
    <w:semiHidden/>
    <w:unhideWhenUsed/>
    <w:rsid w:val="00074E9D"/>
    <w:rPr>
      <w:color w:val="808080"/>
      <w:shd w:val="clear" w:color="auto" w:fill="E6E6E6"/>
    </w:rPr>
  </w:style>
  <w:style w:type="character" w:customStyle="1" w:styleId="Ttulo1Car">
    <w:name w:val="Título 1 Car"/>
    <w:basedOn w:val="Fuentedeprrafopredeter"/>
    <w:link w:val="Ttulo1"/>
    <w:uiPriority w:val="9"/>
    <w:rsid w:val="007C499F"/>
    <w:rPr>
      <w:rFonts w:ascii="Arial" w:eastAsiaTheme="majorEastAsia" w:hAnsi="Arial" w:cstheme="majorBidi"/>
      <w:b/>
      <w:color w:val="000000" w:themeColor="text1"/>
      <w:sz w:val="24"/>
      <w:szCs w:val="32"/>
      <w:lang w:eastAsia="es-ES"/>
    </w:rPr>
  </w:style>
  <w:style w:type="paragraph" w:customStyle="1" w:styleId="Autor">
    <w:name w:val="Autor"/>
    <w:basedOn w:val="Normal"/>
    <w:qFormat/>
    <w:rsid w:val="007C499F"/>
    <w:pPr>
      <w:spacing w:before="240" w:after="0"/>
      <w:jc w:val="right"/>
    </w:pPr>
    <w:rPr>
      <w:rFonts w:cs="Arial"/>
      <w:smallCaps/>
      <w:sz w:val="18"/>
      <w:szCs w:val="18"/>
      <w:lang w:val="pt-BR"/>
    </w:rPr>
  </w:style>
  <w:style w:type="paragraph" w:customStyle="1" w:styleId="EmailyUniversidad">
    <w:name w:val="Email y Universidad"/>
    <w:basedOn w:val="Autor"/>
    <w:qFormat/>
    <w:rsid w:val="007C499F"/>
    <w:pPr>
      <w:spacing w:before="0"/>
    </w:pPr>
    <w:rPr>
      <w:smallCaps w:val="0"/>
    </w:rPr>
  </w:style>
  <w:style w:type="paragraph" w:customStyle="1" w:styleId="ResumenAbstract">
    <w:name w:val="Resumen_Abstract"/>
    <w:basedOn w:val="Normal"/>
    <w:qFormat/>
    <w:rsid w:val="007C499F"/>
    <w:pPr>
      <w:spacing w:after="0"/>
      <w:ind w:firstLine="0"/>
    </w:pPr>
    <w:rPr>
      <w:rFonts w:cs="Arial"/>
      <w:szCs w:val="20"/>
    </w:rPr>
  </w:style>
  <w:style w:type="character" w:customStyle="1" w:styleId="Ttulo2Car">
    <w:name w:val="Título 2 Car"/>
    <w:basedOn w:val="Fuentedeprrafopredeter"/>
    <w:link w:val="Ttulo2"/>
    <w:uiPriority w:val="9"/>
    <w:rsid w:val="00305CCC"/>
    <w:rPr>
      <w:rFonts w:ascii="Arial" w:eastAsiaTheme="majorEastAsia" w:hAnsi="Arial" w:cstheme="majorBidi"/>
      <w:smallCaps/>
      <w:color w:val="000000" w:themeColor="text1"/>
      <w:sz w:val="20"/>
      <w:szCs w:val="26"/>
      <w:lang w:eastAsia="es-ES"/>
    </w:rPr>
  </w:style>
  <w:style w:type="character" w:customStyle="1" w:styleId="Ttulo3Car">
    <w:name w:val="Título 3 Car"/>
    <w:basedOn w:val="Fuentedeprrafopredeter"/>
    <w:link w:val="Ttulo3"/>
    <w:uiPriority w:val="9"/>
    <w:rsid w:val="001E0CF0"/>
    <w:rPr>
      <w:rFonts w:ascii="Arial" w:eastAsiaTheme="majorEastAsia" w:hAnsi="Arial" w:cstheme="majorBidi"/>
      <w:i/>
      <w:color w:val="000000" w:themeColor="text1"/>
      <w:sz w:val="20"/>
      <w:szCs w:val="24"/>
      <w:lang w:eastAsia="es-ES"/>
    </w:rPr>
  </w:style>
  <w:style w:type="paragraph" w:customStyle="1" w:styleId="Referencias">
    <w:name w:val="Referencias"/>
    <w:basedOn w:val="Normal"/>
    <w:qFormat/>
    <w:rsid w:val="00AB348C"/>
    <w:pPr>
      <w:ind w:left="567" w:hanging="567"/>
    </w:pPr>
  </w:style>
  <w:style w:type="paragraph" w:customStyle="1" w:styleId="Citas">
    <w:name w:val="Citas"/>
    <w:basedOn w:val="Normal"/>
    <w:qFormat/>
    <w:rsid w:val="00AB348C"/>
    <w:pPr>
      <w:spacing w:before="120"/>
      <w:ind w:left="1440" w:firstLine="0"/>
    </w:pPr>
    <w:rPr>
      <w:sz w:val="18"/>
      <w:szCs w:val="18"/>
    </w:rPr>
  </w:style>
  <w:style w:type="table" w:styleId="Tablaconcuadrcula">
    <w:name w:val="Table Grid"/>
    <w:basedOn w:val="Tablanormal"/>
    <w:uiPriority w:val="39"/>
    <w:rsid w:val="00CD16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escripcin">
    <w:name w:val="caption"/>
    <w:basedOn w:val="Normal"/>
    <w:next w:val="Normal"/>
    <w:uiPriority w:val="35"/>
    <w:unhideWhenUsed/>
    <w:qFormat/>
    <w:rsid w:val="00CD1609"/>
    <w:pPr>
      <w:keepNext/>
      <w:spacing w:after="200"/>
      <w:jc w:val="center"/>
    </w:pPr>
    <w:rPr>
      <w:b/>
      <w:iCs/>
      <w:color w:val="44546A" w:themeColor="text2"/>
      <w:sz w:val="18"/>
      <w:szCs w:val="18"/>
    </w:rPr>
  </w:style>
  <w:style w:type="paragraph" w:customStyle="1" w:styleId="Imagenttulo">
    <w:name w:val="Imagen título"/>
    <w:basedOn w:val="Normal"/>
    <w:rsid w:val="00CD1609"/>
    <w:pPr>
      <w:tabs>
        <w:tab w:val="right" w:pos="7371"/>
      </w:tabs>
      <w:spacing w:before="120" w:after="240"/>
      <w:ind w:firstLine="0"/>
      <w:jc w:val="center"/>
    </w:pPr>
    <w:rPr>
      <w:rFonts w:eastAsia="Times New Roman" w:cs="Times New Roman"/>
      <w:b/>
      <w:bCs/>
      <w:sz w:val="18"/>
      <w:szCs w:val="18"/>
    </w:rPr>
  </w:style>
  <w:style w:type="character" w:customStyle="1" w:styleId="Ttulo4Car">
    <w:name w:val="Título 4 Car"/>
    <w:basedOn w:val="Fuentedeprrafopredeter"/>
    <w:link w:val="Ttulo4"/>
    <w:uiPriority w:val="9"/>
    <w:rsid w:val="001E0CF0"/>
    <w:rPr>
      <w:rFonts w:ascii="Arial" w:eastAsiaTheme="majorEastAsia" w:hAnsi="Arial" w:cstheme="majorBidi"/>
      <w:iCs/>
      <w:color w:val="000000" w:themeColor="text1"/>
      <w:sz w:val="20"/>
      <w:lang w:eastAsia="es-ES"/>
    </w:rPr>
  </w:style>
  <w:style w:type="paragraph" w:styleId="Revisin">
    <w:name w:val="Revision"/>
    <w:hidden/>
    <w:uiPriority w:val="99"/>
    <w:semiHidden/>
    <w:rsid w:val="00C821A9"/>
    <w:pPr>
      <w:spacing w:after="0" w:line="240" w:lineRule="auto"/>
    </w:pPr>
    <w:rPr>
      <w:rFonts w:ascii="Arial" w:eastAsiaTheme="minorEastAsia" w:hAnsi="Arial"/>
      <w:sz w:val="20"/>
      <w:lang w:eastAsia="es-ES"/>
    </w:rPr>
  </w:style>
  <w:style w:type="paragraph" w:customStyle="1" w:styleId="Tablattulo">
    <w:name w:val="Tabla título"/>
    <w:basedOn w:val="Normal"/>
    <w:link w:val="TablattuloCar"/>
    <w:qFormat/>
    <w:rsid w:val="00B771D1"/>
    <w:pPr>
      <w:spacing w:before="160" w:after="0"/>
      <w:ind w:firstLine="0"/>
      <w:jc w:val="center"/>
    </w:pPr>
    <w:rPr>
      <w:b/>
      <w:sz w:val="18"/>
      <w:lang w:val="en-GB"/>
    </w:rPr>
  </w:style>
  <w:style w:type="character" w:customStyle="1" w:styleId="TablattuloCar">
    <w:name w:val="Tabla título Car"/>
    <w:basedOn w:val="Fuentedeprrafopredeter"/>
    <w:link w:val="Tablattulo"/>
    <w:rsid w:val="00B771D1"/>
    <w:rPr>
      <w:rFonts w:ascii="Arial" w:eastAsiaTheme="minorEastAsia" w:hAnsi="Arial"/>
      <w:b/>
      <w:sz w:val="18"/>
      <w:lang w:val="en-GB" w:eastAsia="es-ES"/>
    </w:rPr>
  </w:style>
  <w:style w:type="paragraph" w:customStyle="1" w:styleId="Tablafuente">
    <w:name w:val="Tabla fuente"/>
    <w:basedOn w:val="Normal"/>
    <w:link w:val="TablafuenteCar"/>
    <w:qFormat/>
    <w:rsid w:val="00B771D1"/>
    <w:pPr>
      <w:spacing w:after="160"/>
      <w:ind w:firstLine="0"/>
      <w:jc w:val="center"/>
    </w:pPr>
    <w:rPr>
      <w:sz w:val="18"/>
      <w:lang w:val="en-US"/>
    </w:rPr>
  </w:style>
  <w:style w:type="character" w:customStyle="1" w:styleId="TablafuenteCar">
    <w:name w:val="Tabla fuente Car"/>
    <w:basedOn w:val="Fuentedeprrafopredeter"/>
    <w:link w:val="Tablafuente"/>
    <w:rsid w:val="00B771D1"/>
    <w:rPr>
      <w:rFonts w:ascii="Arial" w:eastAsiaTheme="minorEastAsia" w:hAnsi="Arial"/>
      <w:sz w:val="18"/>
      <w:lang w:val="en-US" w:eastAsia="es-ES"/>
    </w:rPr>
  </w:style>
  <w:style w:type="paragraph" w:customStyle="1" w:styleId="Vietaslistas">
    <w:name w:val="Viñetas/listas"/>
    <w:basedOn w:val="Normal"/>
    <w:link w:val="VietaslistasCar"/>
    <w:qFormat/>
    <w:rsid w:val="008811DD"/>
    <w:pPr>
      <w:numPr>
        <w:numId w:val="17"/>
      </w:numPr>
      <w:ind w:left="1281" w:hanging="357"/>
    </w:pPr>
    <w:rPr>
      <w:lang w:val="en-GB"/>
    </w:rPr>
  </w:style>
  <w:style w:type="character" w:customStyle="1" w:styleId="VietaslistasCar">
    <w:name w:val="Viñetas/listas Car"/>
    <w:basedOn w:val="Fuentedeprrafopredeter"/>
    <w:link w:val="Vietaslistas"/>
    <w:rsid w:val="008811DD"/>
    <w:rPr>
      <w:rFonts w:ascii="Arial" w:eastAsiaTheme="minorEastAsia" w:hAnsi="Arial"/>
      <w:sz w:val="20"/>
      <w:lang w:val="en-GB"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2305727">
      <w:bodyDiv w:val="1"/>
      <w:marLeft w:val="0"/>
      <w:marRight w:val="0"/>
      <w:marTop w:val="0"/>
      <w:marBottom w:val="0"/>
      <w:divBdr>
        <w:top w:val="none" w:sz="0" w:space="0" w:color="auto"/>
        <w:left w:val="none" w:sz="0" w:space="0" w:color="auto"/>
        <w:bottom w:val="none" w:sz="0" w:space="0" w:color="auto"/>
        <w:right w:val="none" w:sz="0" w:space="0" w:color="auto"/>
      </w:divBdr>
    </w:div>
    <w:div w:id="676732596">
      <w:bodyDiv w:val="1"/>
      <w:marLeft w:val="0"/>
      <w:marRight w:val="0"/>
      <w:marTop w:val="0"/>
      <w:marBottom w:val="0"/>
      <w:divBdr>
        <w:top w:val="none" w:sz="0" w:space="0" w:color="auto"/>
        <w:left w:val="none" w:sz="0" w:space="0" w:color="auto"/>
        <w:bottom w:val="none" w:sz="0" w:space="0" w:color="auto"/>
        <w:right w:val="none" w:sz="0" w:space="0" w:color="auto"/>
      </w:divBdr>
    </w:div>
    <w:div w:id="732780249">
      <w:bodyDiv w:val="1"/>
      <w:marLeft w:val="0"/>
      <w:marRight w:val="0"/>
      <w:marTop w:val="0"/>
      <w:marBottom w:val="0"/>
      <w:divBdr>
        <w:top w:val="none" w:sz="0" w:space="0" w:color="auto"/>
        <w:left w:val="none" w:sz="0" w:space="0" w:color="auto"/>
        <w:bottom w:val="none" w:sz="0" w:space="0" w:color="auto"/>
        <w:right w:val="none" w:sz="0" w:space="0" w:color="auto"/>
      </w:divBdr>
    </w:div>
    <w:div w:id="1042903042">
      <w:bodyDiv w:val="1"/>
      <w:marLeft w:val="0"/>
      <w:marRight w:val="0"/>
      <w:marTop w:val="0"/>
      <w:marBottom w:val="0"/>
      <w:divBdr>
        <w:top w:val="none" w:sz="0" w:space="0" w:color="auto"/>
        <w:left w:val="none" w:sz="0" w:space="0" w:color="auto"/>
        <w:bottom w:val="none" w:sz="0" w:space="0" w:color="auto"/>
        <w:right w:val="none" w:sz="0" w:space="0" w:color="auto"/>
      </w:divBdr>
      <w:divsChild>
        <w:div w:id="572352934">
          <w:marLeft w:val="0"/>
          <w:marRight w:val="0"/>
          <w:marTop w:val="0"/>
          <w:marBottom w:val="240"/>
          <w:divBdr>
            <w:top w:val="none" w:sz="0" w:space="0" w:color="auto"/>
            <w:left w:val="none" w:sz="0" w:space="0" w:color="auto"/>
            <w:bottom w:val="none" w:sz="0" w:space="0" w:color="auto"/>
            <w:right w:val="none" w:sz="0" w:space="0" w:color="auto"/>
          </w:divBdr>
        </w:div>
      </w:divsChild>
    </w:div>
    <w:div w:id="1064181717">
      <w:bodyDiv w:val="1"/>
      <w:marLeft w:val="0"/>
      <w:marRight w:val="0"/>
      <w:marTop w:val="0"/>
      <w:marBottom w:val="0"/>
      <w:divBdr>
        <w:top w:val="none" w:sz="0" w:space="0" w:color="auto"/>
        <w:left w:val="none" w:sz="0" w:space="0" w:color="auto"/>
        <w:bottom w:val="none" w:sz="0" w:space="0" w:color="auto"/>
        <w:right w:val="none" w:sz="0" w:space="0" w:color="auto"/>
      </w:divBdr>
      <w:divsChild>
        <w:div w:id="1122070491">
          <w:marLeft w:val="0"/>
          <w:marRight w:val="0"/>
          <w:marTop w:val="0"/>
          <w:marBottom w:val="0"/>
          <w:divBdr>
            <w:top w:val="none" w:sz="0" w:space="0" w:color="auto"/>
            <w:left w:val="none" w:sz="0" w:space="0" w:color="auto"/>
            <w:bottom w:val="none" w:sz="0" w:space="0" w:color="auto"/>
            <w:right w:val="none" w:sz="0" w:space="0" w:color="auto"/>
          </w:divBdr>
          <w:divsChild>
            <w:div w:id="1951083331">
              <w:marLeft w:val="0"/>
              <w:marRight w:val="0"/>
              <w:marTop w:val="0"/>
              <w:marBottom w:val="0"/>
              <w:divBdr>
                <w:top w:val="none" w:sz="0" w:space="0" w:color="auto"/>
                <w:left w:val="none" w:sz="0" w:space="0" w:color="auto"/>
                <w:bottom w:val="none" w:sz="0" w:space="0" w:color="auto"/>
                <w:right w:val="none" w:sz="0" w:space="0" w:color="auto"/>
              </w:divBdr>
              <w:divsChild>
                <w:div w:id="1637680738">
                  <w:marLeft w:val="0"/>
                  <w:marRight w:val="0"/>
                  <w:marTop w:val="0"/>
                  <w:marBottom w:val="0"/>
                  <w:divBdr>
                    <w:top w:val="none" w:sz="0" w:space="0" w:color="auto"/>
                    <w:left w:val="none" w:sz="0" w:space="0" w:color="auto"/>
                    <w:bottom w:val="none" w:sz="0" w:space="0" w:color="auto"/>
                    <w:right w:val="none" w:sz="0" w:space="0" w:color="auto"/>
                  </w:divBdr>
                  <w:divsChild>
                    <w:div w:id="1303117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336538">
      <w:bodyDiv w:val="1"/>
      <w:marLeft w:val="0"/>
      <w:marRight w:val="0"/>
      <w:marTop w:val="0"/>
      <w:marBottom w:val="0"/>
      <w:divBdr>
        <w:top w:val="none" w:sz="0" w:space="0" w:color="auto"/>
        <w:left w:val="none" w:sz="0" w:space="0" w:color="auto"/>
        <w:bottom w:val="none" w:sz="0" w:space="0" w:color="auto"/>
        <w:right w:val="none" w:sz="0" w:space="0" w:color="auto"/>
      </w:divBdr>
      <w:divsChild>
        <w:div w:id="330526583">
          <w:marLeft w:val="0"/>
          <w:marRight w:val="0"/>
          <w:marTop w:val="0"/>
          <w:marBottom w:val="0"/>
          <w:divBdr>
            <w:top w:val="none" w:sz="0" w:space="0" w:color="auto"/>
            <w:left w:val="none" w:sz="0" w:space="0" w:color="auto"/>
            <w:bottom w:val="none" w:sz="0" w:space="0" w:color="auto"/>
            <w:right w:val="none" w:sz="0" w:space="0" w:color="auto"/>
          </w:divBdr>
        </w:div>
      </w:divsChild>
    </w:div>
    <w:div w:id="1681157122">
      <w:bodyDiv w:val="1"/>
      <w:marLeft w:val="0"/>
      <w:marRight w:val="0"/>
      <w:marTop w:val="0"/>
      <w:marBottom w:val="0"/>
      <w:divBdr>
        <w:top w:val="none" w:sz="0" w:space="0" w:color="auto"/>
        <w:left w:val="none" w:sz="0" w:space="0" w:color="auto"/>
        <w:bottom w:val="none" w:sz="0" w:space="0" w:color="auto"/>
        <w:right w:val="none" w:sz="0" w:space="0" w:color="auto"/>
      </w:divBdr>
    </w:div>
    <w:div w:id="1699894601">
      <w:bodyDiv w:val="1"/>
      <w:marLeft w:val="0"/>
      <w:marRight w:val="0"/>
      <w:marTop w:val="0"/>
      <w:marBottom w:val="0"/>
      <w:divBdr>
        <w:top w:val="none" w:sz="0" w:space="0" w:color="auto"/>
        <w:left w:val="none" w:sz="0" w:space="0" w:color="auto"/>
        <w:bottom w:val="none" w:sz="0" w:space="0" w:color="auto"/>
        <w:right w:val="none" w:sz="0" w:space="0" w:color="auto"/>
      </w:divBdr>
    </w:div>
    <w:div w:id="1718161394">
      <w:bodyDiv w:val="1"/>
      <w:marLeft w:val="0"/>
      <w:marRight w:val="0"/>
      <w:marTop w:val="0"/>
      <w:marBottom w:val="0"/>
      <w:divBdr>
        <w:top w:val="none" w:sz="0" w:space="0" w:color="auto"/>
        <w:left w:val="none" w:sz="0" w:space="0" w:color="auto"/>
        <w:bottom w:val="none" w:sz="0" w:space="0" w:color="auto"/>
        <w:right w:val="none" w:sz="0" w:space="0" w:color="auto"/>
      </w:divBdr>
    </w:div>
    <w:div w:id="2022127312">
      <w:bodyDiv w:val="1"/>
      <w:marLeft w:val="0"/>
      <w:marRight w:val="0"/>
      <w:marTop w:val="0"/>
      <w:marBottom w:val="0"/>
      <w:divBdr>
        <w:top w:val="none" w:sz="0" w:space="0" w:color="auto"/>
        <w:left w:val="none" w:sz="0" w:space="0" w:color="auto"/>
        <w:bottom w:val="none" w:sz="0" w:space="0" w:color="auto"/>
        <w:right w:val="none" w:sz="0" w:space="0" w:color="auto"/>
      </w:divBdr>
      <w:divsChild>
        <w:div w:id="1743596756">
          <w:marLeft w:val="0"/>
          <w:marRight w:val="0"/>
          <w:marTop w:val="0"/>
          <w:marBottom w:val="0"/>
          <w:divBdr>
            <w:top w:val="none" w:sz="0" w:space="0" w:color="auto"/>
            <w:left w:val="none" w:sz="0" w:space="0" w:color="auto"/>
            <w:bottom w:val="none" w:sz="0" w:space="0" w:color="auto"/>
            <w:right w:val="none" w:sz="0" w:space="0" w:color="auto"/>
          </w:divBdr>
          <w:divsChild>
            <w:div w:id="1012956542">
              <w:marLeft w:val="0"/>
              <w:marRight w:val="0"/>
              <w:marTop w:val="0"/>
              <w:marBottom w:val="0"/>
              <w:divBdr>
                <w:top w:val="none" w:sz="0" w:space="0" w:color="auto"/>
                <w:left w:val="none" w:sz="0" w:space="0" w:color="auto"/>
                <w:bottom w:val="none" w:sz="0" w:space="0" w:color="auto"/>
                <w:right w:val="none" w:sz="0" w:space="0" w:color="auto"/>
              </w:divBdr>
            </w:div>
          </w:divsChild>
        </w:div>
        <w:div w:id="176469040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aler\Downloads\Hikma_Template_Articles_25_EN.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E3B2066E5AAEC48BFB7E413BB9E8E44" ma:contentTypeVersion="11" ma:contentTypeDescription="Crear nuevo documento." ma:contentTypeScope="" ma:versionID="e14dc3f2adf5537df4e0e80f3676c2c7">
  <xsd:schema xmlns:xsd="http://www.w3.org/2001/XMLSchema" xmlns:xs="http://www.w3.org/2001/XMLSchema" xmlns:p="http://schemas.microsoft.com/office/2006/metadata/properties" xmlns:ns2="6af2de98-9eba-40dc-99f7-afaf6f66d101" xmlns:ns3="bd5a40db-bdc4-4d37-8ad5-acc67a135953" targetNamespace="http://schemas.microsoft.com/office/2006/metadata/properties" ma:root="true" ma:fieldsID="64238d2e9b0d50d994ee79e58b103300" ns2:_="" ns3:_="">
    <xsd:import namespace="6af2de98-9eba-40dc-99f7-afaf6f66d101"/>
    <xsd:import namespace="bd5a40db-bdc4-4d37-8ad5-acc67a13595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f2de98-9eba-40dc-99f7-afaf6f66d10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Etiquetas de imagen" ma:readOnly="false" ma:fieldId="{5cf76f15-5ced-4ddc-b409-7134ff3c332f}" ma:taxonomyMulti="true" ma:sspId="b0569c97-13e5-4974-9fc5-1847f6d489e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d5a40db-bdc4-4d37-8ad5-acc67a135953"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7d39736-1cc8-436d-b35b-f463728f64a7}" ma:internalName="TaxCatchAll" ma:showField="CatchAllData" ma:web="bd5a40db-bdc4-4d37-8ad5-acc67a13595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bd5a40db-bdc4-4d37-8ad5-acc67a135953" xsi:nil="true"/>
    <lcf76f155ced4ddcb4097134ff3c332f xmlns="6af2de98-9eba-40dc-99f7-afaf6f66d101">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28BBF70-9ED8-4525-8BA5-F84FF9E02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f2de98-9eba-40dc-99f7-afaf6f66d101"/>
    <ds:schemaRef ds:uri="bd5a40db-bdc4-4d37-8ad5-acc67a1359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876E91F-EE49-4260-8B0E-97C1C10CEBE0}">
  <ds:schemaRefs>
    <ds:schemaRef ds:uri="http://schemas.microsoft.com/office/2006/metadata/properties"/>
    <ds:schemaRef ds:uri="http://schemas.microsoft.com/office/infopath/2007/PartnerControls"/>
    <ds:schemaRef ds:uri="bd5a40db-bdc4-4d37-8ad5-acc67a135953"/>
    <ds:schemaRef ds:uri="6af2de98-9eba-40dc-99f7-afaf6f66d101"/>
  </ds:schemaRefs>
</ds:datastoreItem>
</file>

<file path=customXml/itemProps3.xml><?xml version="1.0" encoding="utf-8"?>
<ds:datastoreItem xmlns:ds="http://schemas.openxmlformats.org/officeDocument/2006/customXml" ds:itemID="{8F28458C-EDEB-428A-9785-B5F2185EC7BE}">
  <ds:schemaRefs>
    <ds:schemaRef ds:uri="http://schemas.openxmlformats.org/officeDocument/2006/bibliography"/>
  </ds:schemaRefs>
</ds:datastoreItem>
</file>

<file path=customXml/itemProps4.xml><?xml version="1.0" encoding="utf-8"?>
<ds:datastoreItem xmlns:ds="http://schemas.openxmlformats.org/officeDocument/2006/customXml" ds:itemID="{FBE1814E-7DF1-4A9F-9626-3D80A25DAB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Hikma_Template_Articles_25_EN.dotx</Template>
  <TotalTime>29</TotalTime>
  <Pages>6</Pages>
  <Words>1322</Words>
  <Characters>7274</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Universidad de Córdoba</Company>
  <LinksUpToDate>false</LinksUpToDate>
  <CharactersWithSpaces>8579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Valeria</dc:creator>
  <cp:keywords/>
  <dc:description/>
  <cp:lastModifiedBy>Pilar Castillo Bernal</cp:lastModifiedBy>
  <cp:revision>5</cp:revision>
  <cp:lastPrinted>2024-02-27T08:40:00Z</cp:lastPrinted>
  <dcterms:created xsi:type="dcterms:W3CDTF">2026-01-13T11:15:00Z</dcterms:created>
  <dcterms:modified xsi:type="dcterms:W3CDTF">2026-01-14T09:43:00Z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0x0101006E3B2066E5AAEC48BFB7E413BB9E8E44</vt:lpwstr>
  </property>
  <property fmtid="{D5CDD505-2E9C-101B-9397-08002B2CF9AE}" pid="3" name="MediaServiceImageTags">
    <vt:lpwstr/>
  </property>
</Properties>
</file>